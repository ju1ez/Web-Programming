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0" w:type="dxa"/>
        <w:tblInd w:w="-252" w:type="dxa"/>
        <w:shd w:val="clear" w:color="auto" w:fill="FFCC06"/>
        <w:tblLook w:val="04A0" w:firstRow="1" w:lastRow="0" w:firstColumn="1" w:lastColumn="0" w:noHBand="0" w:noVBand="1"/>
      </w:tblPr>
      <w:tblGrid>
        <w:gridCol w:w="9810"/>
      </w:tblGrid>
      <w:tr w:rsidR="002922A2" w:rsidRPr="005F7E37" w14:paraId="2617FFB6" w14:textId="77777777" w:rsidTr="00FE7491">
        <w:tc>
          <w:tcPr>
            <w:tcW w:w="9810" w:type="dxa"/>
            <w:shd w:val="clear" w:color="auto" w:fill="F3F3E7"/>
          </w:tcPr>
          <w:p w14:paraId="55E1DA47" w14:textId="77777777" w:rsidR="002922A2" w:rsidRPr="00701CD8" w:rsidRDefault="002922A2" w:rsidP="00B05CBF">
            <w:pPr>
              <w:pStyle w:val="ChapterEyeBrow"/>
              <w:rPr>
                <w:rStyle w:val="CodeCommentChar"/>
              </w:rPr>
            </w:pPr>
          </w:p>
          <w:p w14:paraId="547FBAB8" w14:textId="77777777" w:rsidR="002922A2" w:rsidRPr="00B310CE" w:rsidRDefault="002922A2" w:rsidP="00B05CBF">
            <w:pPr>
              <w:pStyle w:val="ChapterEyeBrow"/>
            </w:pPr>
            <w:r w:rsidRPr="00B310CE">
              <w:t xml:space="preserve">LAB </w:t>
            </w:r>
            <w:r w:rsidR="00634EA5">
              <w:rPr>
                <w:color w:val="DCA806"/>
              </w:rPr>
              <w:t>1</w:t>
            </w:r>
            <w:r w:rsidR="00E20DE3">
              <w:rPr>
                <w:color w:val="DCA806"/>
              </w:rPr>
              <w:t>4</w:t>
            </w:r>
          </w:p>
          <w:p w14:paraId="432B1862" w14:textId="77777777" w:rsidR="002922A2" w:rsidRDefault="00634EA5" w:rsidP="00B05CBF">
            <w:pPr>
              <w:pStyle w:val="Heading1"/>
            </w:pPr>
            <w:r>
              <w:t>Working With Databases</w:t>
            </w:r>
          </w:p>
          <w:p w14:paraId="675344E3"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9A50CA7" w14:textId="77777777" w:rsidTr="00B05CBF">
              <w:tc>
                <w:tcPr>
                  <w:tcW w:w="8460" w:type="dxa"/>
                </w:tcPr>
                <w:p w14:paraId="008697C7" w14:textId="77777777" w:rsidR="002922A2" w:rsidRDefault="002922A2" w:rsidP="00403268">
                  <w:pPr>
                    <w:pStyle w:val="ChapterSubtitle"/>
                  </w:pPr>
                  <w:r>
                    <w:t>What You Will Learn</w:t>
                  </w:r>
                </w:p>
                <w:p w14:paraId="46796291" w14:textId="77777777" w:rsidR="00BE1055" w:rsidRDefault="00765779" w:rsidP="00403268">
                  <w:pPr>
                    <w:pStyle w:val="BodyBullets"/>
                  </w:pPr>
                  <w:r>
                    <w:t>How to install and manage a MySQL database</w:t>
                  </w:r>
                </w:p>
                <w:p w14:paraId="39C73423" w14:textId="77777777" w:rsidR="002922A2" w:rsidRDefault="00765779" w:rsidP="00403268">
                  <w:pPr>
                    <w:pStyle w:val="BodyBullets"/>
                  </w:pPr>
                  <w:r>
                    <w:t xml:space="preserve">How to use SQL queries in you PHP code </w:t>
                  </w:r>
                </w:p>
                <w:p w14:paraId="2A27F164" w14:textId="77777777" w:rsidR="00BE1055" w:rsidRDefault="00765779" w:rsidP="00457779">
                  <w:pPr>
                    <w:pStyle w:val="BodyBullets"/>
                  </w:pPr>
                  <w:r>
                    <w:t>How to integrate user inputs into SQL queries</w:t>
                  </w:r>
                </w:p>
                <w:p w14:paraId="59645887" w14:textId="77777777" w:rsidR="00457779" w:rsidRDefault="00765779" w:rsidP="00457779">
                  <w:pPr>
                    <w:pStyle w:val="BodyBullets"/>
                  </w:pPr>
                  <w:r>
                    <w:t>How to manage files inside of a MySQL database</w:t>
                  </w:r>
                </w:p>
              </w:tc>
            </w:tr>
          </w:tbl>
          <w:p w14:paraId="4BE36C29"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6FE6A523" w14:textId="77777777" w:rsidTr="00B05CBF">
              <w:tc>
                <w:tcPr>
                  <w:tcW w:w="8460" w:type="dxa"/>
                  <w:tcBorders>
                    <w:bottom w:val="single" w:sz="4" w:space="0" w:color="BFBFBF"/>
                  </w:tcBorders>
                </w:tcPr>
                <w:p w14:paraId="6EB946B8" w14:textId="77777777" w:rsidR="002922A2" w:rsidRDefault="002922A2" w:rsidP="00403268">
                  <w:pPr>
                    <w:pStyle w:val="ChapterSubtitle"/>
                  </w:pPr>
                  <w:r>
                    <w:t>Approximate Time</w:t>
                  </w:r>
                </w:p>
                <w:p w14:paraId="54DAFB47" w14:textId="77777777" w:rsidR="002922A2" w:rsidRDefault="002922A2" w:rsidP="00765779">
                  <w:pPr>
                    <w:pStyle w:val="BodyMain"/>
                  </w:pPr>
                  <w:r>
                    <w:t xml:space="preserve">The </w:t>
                  </w:r>
                  <w:r w:rsidR="00FA7C05">
                    <w:t>exercise</w:t>
                  </w:r>
                  <w:r>
                    <w:t xml:space="preserve">s in this lab should </w:t>
                  </w:r>
                  <w:r w:rsidR="00CA149E">
                    <w:t>take approximately</w:t>
                  </w:r>
                  <w:r w:rsidR="000C6B1C">
                    <w:t xml:space="preserve"> </w:t>
                  </w:r>
                  <w:r w:rsidR="00765779">
                    <w:t>120</w:t>
                  </w:r>
                  <w:r>
                    <w:t xml:space="preserve"> minutes to complete.</w:t>
                  </w:r>
                </w:p>
              </w:tc>
            </w:tr>
            <w:tr w:rsidR="002922A2" w14:paraId="62C25527" w14:textId="77777777" w:rsidTr="00B05CBF">
              <w:tc>
                <w:tcPr>
                  <w:tcW w:w="8460" w:type="dxa"/>
                  <w:tcBorders>
                    <w:left w:val="nil"/>
                    <w:bottom w:val="nil"/>
                    <w:right w:val="nil"/>
                  </w:tcBorders>
                </w:tcPr>
                <w:p w14:paraId="7E5A2174" w14:textId="77777777" w:rsidR="002922A2" w:rsidRDefault="002922A2" w:rsidP="00403268">
                  <w:pPr>
                    <w:pStyle w:val="BodyMain"/>
                  </w:pPr>
                </w:p>
              </w:tc>
            </w:tr>
          </w:tbl>
          <w:p w14:paraId="5449964E" w14:textId="77777777" w:rsidR="002922A2" w:rsidRPr="000855BF" w:rsidRDefault="002922A2" w:rsidP="00B05CBF"/>
        </w:tc>
      </w:tr>
      <w:tr w:rsidR="002922A2" w:rsidRPr="005F7E37" w14:paraId="70798F9E" w14:textId="77777777" w:rsidTr="00FE7491">
        <w:tc>
          <w:tcPr>
            <w:tcW w:w="9810" w:type="dxa"/>
            <w:shd w:val="clear" w:color="auto" w:fill="404040"/>
          </w:tcPr>
          <w:p w14:paraId="01B9A6A3" w14:textId="77777777" w:rsidR="002922A2" w:rsidRDefault="002922A2" w:rsidP="00B05CBF"/>
          <w:p w14:paraId="4A3A7390" w14:textId="3DC9896C" w:rsidR="002922A2" w:rsidRPr="00247AB7" w:rsidRDefault="002922A2" w:rsidP="00B05CBF">
            <w:pPr>
              <w:pStyle w:val="ChapterBookTitle"/>
            </w:pPr>
            <w:r w:rsidRPr="00247AB7">
              <w:t>Fundamentals of Web Development</w:t>
            </w:r>
            <w:r w:rsidR="003554F5">
              <w:t>, 2</w:t>
            </w:r>
            <w:r w:rsidR="003554F5" w:rsidRPr="00896C27">
              <w:rPr>
                <w:vertAlign w:val="superscript"/>
              </w:rPr>
              <w:t>nd</w:t>
            </w:r>
            <w:r w:rsidR="003554F5">
              <w:t xml:space="preserve"> Ed</w:t>
            </w:r>
            <w:r w:rsidRPr="00247AB7">
              <w:t xml:space="preserve"> </w:t>
            </w:r>
          </w:p>
          <w:p w14:paraId="3F702592" w14:textId="77777777" w:rsidR="002922A2" w:rsidRPr="00247AB7" w:rsidRDefault="002922A2" w:rsidP="00B05CBF">
            <w:pPr>
              <w:pStyle w:val="ChapterBookTitle"/>
            </w:pPr>
          </w:p>
          <w:p w14:paraId="4C5E1CBE"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51818288" w14:textId="77777777" w:rsidR="002922A2" w:rsidRPr="004510ED" w:rsidRDefault="002922A2" w:rsidP="00B05CBF"/>
        </w:tc>
      </w:tr>
      <w:tr w:rsidR="002922A2" w:rsidRPr="005F7E37" w14:paraId="7CE88D03" w14:textId="77777777" w:rsidTr="00FE7491">
        <w:tc>
          <w:tcPr>
            <w:tcW w:w="9810" w:type="dxa"/>
            <w:shd w:val="clear" w:color="auto" w:fill="DCA806"/>
          </w:tcPr>
          <w:p w14:paraId="0287960A" w14:textId="77777777" w:rsidR="002922A2" w:rsidRDefault="002922A2" w:rsidP="00B05CBF"/>
          <w:p w14:paraId="2693B801"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0C06C4F4" w14:textId="77777777" w:rsidR="00E20DE3" w:rsidRDefault="00E20DE3" w:rsidP="00E20DE3">
            <w:pPr>
              <w:pStyle w:val="zChapterFinePrint"/>
              <w:ind w:left="0"/>
            </w:pPr>
          </w:p>
          <w:p w14:paraId="7ABE6CCD" w14:textId="423B1C85" w:rsidR="00E20DE3" w:rsidRDefault="003554F5" w:rsidP="00E20DE3">
            <w:pPr>
              <w:pStyle w:val="ChapterFinePrint"/>
            </w:pPr>
            <w:r>
              <w:t>Terminal</w:t>
            </w:r>
            <w:r w:rsidR="00FF18CC">
              <w:t>/Shell</w:t>
            </w:r>
            <w:r>
              <w:t xml:space="preserve"> Version, </w:t>
            </w:r>
            <w:r w:rsidR="00E20DE3">
              <w:t xml:space="preserve">Date Last Revised: </w:t>
            </w:r>
            <w:r w:rsidR="00EF6BA7">
              <w:t>Mar 2</w:t>
            </w:r>
            <w:r w:rsidR="00E20DE3">
              <w:t>, 2017</w:t>
            </w:r>
          </w:p>
          <w:p w14:paraId="7660DC18" w14:textId="77777777" w:rsidR="002922A2" w:rsidRDefault="002922A2" w:rsidP="00B05CBF">
            <w:pPr>
              <w:pStyle w:val="ChapterFinePrint"/>
            </w:pPr>
          </w:p>
        </w:tc>
      </w:tr>
    </w:tbl>
    <w:p w14:paraId="00769585" w14:textId="77777777" w:rsidR="00DA5193" w:rsidRPr="00701CD8" w:rsidRDefault="00DA5193" w:rsidP="00701CD8">
      <w:pPr>
        <w:pStyle w:val="BodyMain"/>
      </w:pPr>
      <w:r>
        <w:br w:type="page"/>
      </w:r>
    </w:p>
    <w:p w14:paraId="6052B24E" w14:textId="77777777" w:rsidR="00FA12C6" w:rsidRDefault="00634EA5">
      <w:pPr>
        <w:pStyle w:val="Heading2"/>
      </w:pPr>
      <w:r>
        <w:lastRenderedPageBreak/>
        <w:t>Introducing</w:t>
      </w:r>
      <w:r w:rsidR="0036006F">
        <w:t xml:space="preserve"> </w:t>
      </w:r>
      <w:r>
        <w:t>MySQL</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89168C8" w14:textId="77777777" w:rsidTr="00B05CBF">
        <w:trPr>
          <w:gridBefore w:val="1"/>
          <w:wBefore w:w="450" w:type="dxa"/>
        </w:trPr>
        <w:tc>
          <w:tcPr>
            <w:tcW w:w="7650" w:type="dxa"/>
            <w:tcBorders>
              <w:bottom w:val="single" w:sz="4" w:space="0" w:color="000080"/>
            </w:tcBorders>
            <w:shd w:val="clear" w:color="auto" w:fill="404040"/>
          </w:tcPr>
          <w:p w14:paraId="5F8F53DF" w14:textId="77777777" w:rsidR="00FA12C6" w:rsidRDefault="00FA12C6" w:rsidP="00E95411">
            <w:pPr>
              <w:pStyle w:val="TableStepHead"/>
            </w:pPr>
            <w:r>
              <w:br w:type="page"/>
              <w:t xml:space="preserve"> Preparing Directories</w:t>
            </w:r>
          </w:p>
        </w:tc>
      </w:tr>
      <w:tr w:rsidR="00FA12C6" w14:paraId="02BBCE8C" w14:textId="77777777">
        <w:tc>
          <w:tcPr>
            <w:tcW w:w="450" w:type="dxa"/>
            <w:tcBorders>
              <w:right w:val="nil"/>
            </w:tcBorders>
          </w:tcPr>
          <w:p w14:paraId="1D6D812C" w14:textId="77777777" w:rsidR="00FA12C6" w:rsidRDefault="00857E8C">
            <w:pPr>
              <w:pStyle w:val="TableNumber"/>
            </w:pPr>
            <w:r>
              <w:t>1</w:t>
            </w:r>
          </w:p>
        </w:tc>
        <w:tc>
          <w:tcPr>
            <w:tcW w:w="7650" w:type="dxa"/>
            <w:tcBorders>
              <w:top w:val="nil"/>
              <w:left w:val="nil"/>
              <w:bottom w:val="nil"/>
            </w:tcBorders>
          </w:tcPr>
          <w:p w14:paraId="18380E7F" w14:textId="77777777" w:rsidR="000C3D73" w:rsidRDefault="001766E9" w:rsidP="000C3D73">
            <w:pPr>
              <w:pStyle w:val="TableText"/>
            </w:pPr>
            <w:r w:rsidRPr="001766E9">
              <w:t xml:space="preserve">If you haven’t done so already, create a folder in your personal drive for all the labs for this book. </w:t>
            </w:r>
            <w:r>
              <w:t>T</w:t>
            </w:r>
            <w:r w:rsidRPr="001766E9">
              <w:t xml:space="preserve">his </w:t>
            </w:r>
            <w:r>
              <w:t>lab (and the next ones as well)</w:t>
            </w:r>
            <w:r w:rsidRPr="001766E9">
              <w:t xml:space="preserve"> requires </w:t>
            </w:r>
            <w:r>
              <w:t xml:space="preserve">a </w:t>
            </w:r>
            <w:r w:rsidRPr="001766E9">
              <w:t xml:space="preserve">functioning webserver </w:t>
            </w:r>
            <w:r>
              <w:t xml:space="preserve">and MySQL installation. </w:t>
            </w:r>
          </w:p>
          <w:p w14:paraId="0D013786" w14:textId="2BF45C3F" w:rsidR="00596952" w:rsidRDefault="00D74C43" w:rsidP="000C3D73">
            <w:pPr>
              <w:pStyle w:val="TableComment"/>
            </w:pPr>
            <w:r>
              <w:t xml:space="preserve">This lab assumes you </w:t>
            </w:r>
            <w:r w:rsidR="000C3D73">
              <w:t xml:space="preserve">have access to MySQL via a terminal or command-line interface. This could mean some type of cloud-based environment </w:t>
            </w:r>
            <w:r w:rsidR="003554F5">
              <w:t xml:space="preserve">such as Cloud9 or </w:t>
            </w:r>
            <w:proofErr w:type="spellStart"/>
            <w:r w:rsidR="000C3D73">
              <w:t>CodeAnywhere</w:t>
            </w:r>
            <w:proofErr w:type="spellEnd"/>
            <w:r>
              <w:t>.</w:t>
            </w:r>
            <w:r w:rsidR="000C3D73">
              <w:t xml:space="preserve"> In this lab, we will be using Cloud9, but it should be easy to adopt it to a different environment.</w:t>
            </w:r>
          </w:p>
        </w:tc>
      </w:tr>
      <w:tr w:rsidR="00FA12C6" w14:paraId="43970134" w14:textId="77777777">
        <w:tc>
          <w:tcPr>
            <w:tcW w:w="450" w:type="dxa"/>
            <w:tcBorders>
              <w:right w:val="nil"/>
            </w:tcBorders>
          </w:tcPr>
          <w:p w14:paraId="79EF938B" w14:textId="77777777" w:rsidR="00FA12C6" w:rsidRDefault="00857E8C">
            <w:pPr>
              <w:pStyle w:val="TableNumber"/>
            </w:pPr>
            <w:r>
              <w:t>2</w:t>
            </w:r>
          </w:p>
        </w:tc>
        <w:tc>
          <w:tcPr>
            <w:tcW w:w="7650" w:type="dxa"/>
            <w:tcBorders>
              <w:top w:val="nil"/>
              <w:left w:val="nil"/>
            </w:tcBorders>
          </w:tcPr>
          <w:p w14:paraId="76FC2EA9" w14:textId="77777777" w:rsidR="00FA12C6" w:rsidRDefault="00FA12C6" w:rsidP="005513DB">
            <w:pPr>
              <w:pStyle w:val="TableText"/>
            </w:pPr>
            <w:r>
              <w:t>From the</w:t>
            </w:r>
            <w:r w:rsidR="00857E8C">
              <w:t xml:space="preserve"> main</w:t>
            </w:r>
            <w:r>
              <w:t xml:space="preserve"> </w:t>
            </w:r>
            <w:r w:rsidRPr="00857E8C">
              <w:rPr>
                <w:rStyle w:val="CodeChar"/>
              </w:rPr>
              <w:t>labs</w:t>
            </w:r>
            <w:r>
              <w:t xml:space="preserve"> folder </w:t>
            </w:r>
            <w:r w:rsidR="00857E8C">
              <w:t xml:space="preserve">(either downloaded from the textbook’s web site using </w:t>
            </w:r>
            <w:r w:rsidR="00B81998">
              <w:t xml:space="preserve">the </w:t>
            </w:r>
            <w:r w:rsidR="00857E8C">
              <w:t xml:space="preserve">code provided with </w:t>
            </w:r>
            <w:r w:rsidR="00B81998">
              <w:t>the text</w:t>
            </w:r>
            <w:r w:rsidR="00857E8C">
              <w:t>book or in a common location provided by your instructor)</w:t>
            </w:r>
            <w:r>
              <w:t xml:space="preserve">, copy the folder titled </w:t>
            </w:r>
            <w:r w:rsidR="00E20DE3">
              <w:rPr>
                <w:rStyle w:val="CodeChar"/>
              </w:rPr>
              <w:t>Lab14</w:t>
            </w:r>
            <w:r>
              <w:rPr>
                <w:rStyle w:val="inline"/>
              </w:rPr>
              <w:t xml:space="preserve"> </w:t>
            </w:r>
            <w:r>
              <w:t xml:space="preserve">to your course folder created in step </w:t>
            </w:r>
            <w:r w:rsidR="00857E8C">
              <w:t>one</w:t>
            </w:r>
            <w:r>
              <w:t>.</w:t>
            </w:r>
          </w:p>
        </w:tc>
      </w:tr>
    </w:tbl>
    <w:p w14:paraId="270FB100" w14:textId="77777777" w:rsidR="001341A0" w:rsidRDefault="00CB0003" w:rsidP="00CB0003">
      <w:pPr>
        <w:pStyle w:val="BodyMainSpaceAbove"/>
      </w:pPr>
      <w:r>
        <w:t xml:space="preserve">If you have finished lab </w:t>
      </w:r>
      <w:r w:rsidR="003554F5">
        <w:t>11</w:t>
      </w:r>
      <w:r>
        <w:t>, you will likely already have MySQL installed locally on your development machine, set up on a laboratory web server, or set up on your web host’s server</w:t>
      </w:r>
      <w:r w:rsidR="00130841">
        <w:t>.</w:t>
      </w:r>
      <w:r>
        <w:t xml:space="preserve"> </w:t>
      </w:r>
    </w:p>
    <w:p w14:paraId="131612D1" w14:textId="200616A8" w:rsidR="00CB0003" w:rsidRDefault="00D93607" w:rsidP="00CB0003">
      <w:pPr>
        <w:pStyle w:val="BodyMainSpaceAbove"/>
      </w:pPr>
      <w:r>
        <w:t>If, for instance, you are using a Mac and you are not using a pre-constructed LAMP stack such as MAMP, you will need to first download and install MySQL. To do so, you will need to follow the online instructions from the MySQL web site.</w:t>
      </w:r>
    </w:p>
    <w:p w14:paraId="249FF3B7" w14:textId="7B10BF3F" w:rsidR="001341A0" w:rsidRDefault="001341A0" w:rsidP="001341A0">
      <w:pPr>
        <w:pStyle w:val="BodyMain"/>
      </w:pPr>
      <w:r>
        <w:t xml:space="preserve">If you are using a Windows-based machine, then you will not </w:t>
      </w:r>
      <w:r w:rsidR="00683FE2">
        <w:t xml:space="preserve">have access to a Linux shell. We recommend that all web developers gain some experience with this shell. One way that a Windows developer can </w:t>
      </w:r>
      <w:r w:rsidR="00715602">
        <w:t xml:space="preserve">easily </w:t>
      </w:r>
      <w:r w:rsidR="00683FE2">
        <w:t>do so is to make use of an online-based</w:t>
      </w:r>
      <w:r w:rsidR="00715602">
        <w:t xml:space="preserve"> development environment such as Cloud9 or </w:t>
      </w:r>
      <w:proofErr w:type="spellStart"/>
      <w:r w:rsidR="00715602">
        <w:t>CodeAnywhere</w:t>
      </w:r>
      <w:proofErr w:type="spellEnd"/>
      <w:r w:rsidR="00715602">
        <w:t>.</w:t>
      </w:r>
      <w:r w:rsidR="00683FE2">
        <w:t xml:space="preserve"> </w:t>
      </w:r>
    </w:p>
    <w:p w14:paraId="43B378DC" w14:textId="1EDF12CA" w:rsidR="00715602" w:rsidRPr="001341A0" w:rsidRDefault="00715602" w:rsidP="001341A0">
      <w:pPr>
        <w:pStyle w:val="BodyMain"/>
      </w:pPr>
      <w:r w:rsidRPr="00715602">
        <w:rPr>
          <w:b/>
          <w:color w:val="800000"/>
        </w:rPr>
        <w:t xml:space="preserve">This lab cannot provide </w:t>
      </w:r>
      <w:r>
        <w:rPr>
          <w:b/>
          <w:color w:val="800000"/>
        </w:rPr>
        <w:t xml:space="preserve">setup </w:t>
      </w:r>
      <w:r w:rsidRPr="00715602">
        <w:rPr>
          <w:b/>
          <w:color w:val="800000"/>
        </w:rPr>
        <w:t>instructions for all the different possible student setup configurations and environments.</w:t>
      </w:r>
      <w:r w:rsidRPr="00715602">
        <w:rPr>
          <w:color w:val="984806" w:themeColor="accent6" w:themeShade="80"/>
        </w:rPr>
        <w:t xml:space="preserve"> </w:t>
      </w:r>
      <w:r>
        <w:t xml:space="preserve">Instead, it will provide setup instructions for the Cloud9 environment since it provides easy access to a Linux Shell regardless of whether a student is using a Windows or Mac machine. </w:t>
      </w:r>
      <w:r w:rsidRPr="00715602">
        <w:rPr>
          <w:b/>
          <w:color w:val="800000"/>
        </w:rPr>
        <w:t xml:space="preserve">The instructor may thus need to provide additional </w:t>
      </w:r>
      <w:r w:rsidR="005B5F70">
        <w:rPr>
          <w:b/>
          <w:color w:val="800000"/>
        </w:rPr>
        <w:t xml:space="preserve">or alternate </w:t>
      </w:r>
      <w:bookmarkStart w:id="0" w:name="_GoBack"/>
      <w:bookmarkEnd w:id="0"/>
      <w:r w:rsidRPr="00715602">
        <w:rPr>
          <w:b/>
          <w:color w:val="800000"/>
        </w:rPr>
        <w:t xml:space="preserve">setup instructions for the student </w:t>
      </w:r>
      <w:r>
        <w:rPr>
          <w:b/>
          <w:color w:val="800000"/>
        </w:rPr>
        <w:t>if they are using a different</w:t>
      </w:r>
      <w:r w:rsidRPr="00715602">
        <w:rPr>
          <w:b/>
          <w:color w:val="800000"/>
        </w:rPr>
        <w:t xml:space="preserve"> development and configuration </w:t>
      </w:r>
      <w:r>
        <w:rPr>
          <w:b/>
          <w:color w:val="800000"/>
        </w:rPr>
        <w:t>environment</w:t>
      </w:r>
      <w:r w:rsidRPr="00715602">
        <w:rPr>
          <w:b/>
          <w:color w:val="800000"/>
        </w:rPr>
        <w:t>.</w:t>
      </w:r>
    </w:p>
    <w:p w14:paraId="50DC971E" w14:textId="1BC4BAB7" w:rsidR="00130841" w:rsidRDefault="00D93607" w:rsidP="00CB0003">
      <w:pPr>
        <w:pStyle w:val="BodyMainSpaceAbove"/>
      </w:pPr>
      <w:r>
        <w:t>Once</w:t>
      </w:r>
      <w:r w:rsidR="00CB0003">
        <w:t xml:space="preserve"> MySQL </w:t>
      </w:r>
      <w:r>
        <w:t>is</w:t>
      </w:r>
      <w:r w:rsidR="00CB0003">
        <w:t xml:space="preserve"> installed</w:t>
      </w:r>
      <w:r>
        <w:t xml:space="preserve">, it will likely not yet </w:t>
      </w:r>
      <w:r w:rsidR="00CB0003">
        <w:t>be running. The next exercise will sh</w:t>
      </w:r>
      <w:r w:rsidR="000C3D73">
        <w:t xml:space="preserve">ow you how to start MySQL within the Cloud9 development </w:t>
      </w:r>
      <w:r w:rsidR="000C3D73">
        <w:lastRenderedPageBreak/>
        <w:t>environment</w:t>
      </w:r>
      <w:r w:rsidR="00CB0003">
        <w:t>. If you are using a different installation environment, you will need to follow the MySQL start up instructions for that environment.</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80DCA7D" w14:textId="77777777" w:rsidTr="00B05CBF">
        <w:trPr>
          <w:gridBefore w:val="1"/>
          <w:wBefore w:w="450" w:type="dxa"/>
        </w:trPr>
        <w:tc>
          <w:tcPr>
            <w:tcW w:w="7650" w:type="dxa"/>
            <w:tcBorders>
              <w:bottom w:val="single" w:sz="4" w:space="0" w:color="000080"/>
            </w:tcBorders>
            <w:shd w:val="clear" w:color="auto" w:fill="404040"/>
          </w:tcPr>
          <w:p w14:paraId="399E46C5" w14:textId="0907FAEF" w:rsidR="00FA12C6" w:rsidRDefault="00FA12C6" w:rsidP="00D93607">
            <w:pPr>
              <w:pStyle w:val="TableStepHead"/>
            </w:pPr>
            <w:r>
              <w:br w:type="page"/>
            </w:r>
            <w:r w:rsidR="00E20DE3">
              <w:rPr>
                <w:rStyle w:val="TableHeadingChar"/>
              </w:rPr>
              <w:t>EXERCISE 14</w:t>
            </w:r>
            <w:r w:rsidR="00596952">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CB0003">
              <w:t>Starting</w:t>
            </w:r>
            <w:r w:rsidR="00596952">
              <w:t xml:space="preserve"> </w:t>
            </w:r>
            <w:r w:rsidR="00634EA5">
              <w:t>MySQL</w:t>
            </w:r>
            <w:r w:rsidR="00CB0003">
              <w:t xml:space="preserve"> in </w:t>
            </w:r>
            <w:r w:rsidR="00D93607">
              <w:t>the Shell</w:t>
            </w:r>
          </w:p>
        </w:tc>
      </w:tr>
      <w:tr w:rsidR="00682393" w14:paraId="730346B9" w14:textId="77777777" w:rsidTr="001F1EAD">
        <w:tc>
          <w:tcPr>
            <w:tcW w:w="450" w:type="dxa"/>
            <w:tcBorders>
              <w:right w:val="nil"/>
            </w:tcBorders>
          </w:tcPr>
          <w:p w14:paraId="141DC580" w14:textId="77777777" w:rsidR="00682393" w:rsidRDefault="00682393" w:rsidP="00FB0636">
            <w:pPr>
              <w:pStyle w:val="TableNumber"/>
            </w:pPr>
            <w:r>
              <w:t>1</w:t>
            </w:r>
          </w:p>
        </w:tc>
        <w:tc>
          <w:tcPr>
            <w:tcW w:w="7650" w:type="dxa"/>
            <w:tcBorders>
              <w:top w:val="nil"/>
              <w:left w:val="nil"/>
              <w:bottom w:val="nil"/>
            </w:tcBorders>
          </w:tcPr>
          <w:p w14:paraId="12326909" w14:textId="644F7A52" w:rsidR="00D93607" w:rsidRDefault="00D93607" w:rsidP="00D93607">
            <w:pPr>
              <w:pStyle w:val="TableText"/>
            </w:pPr>
            <w:r>
              <w:t>To perform the next several exercises, you will be using Linux shell commands. On a Mac, this will require using the Terminal application. Cloud-based development environments usually provide</w:t>
            </w:r>
            <w:r w:rsidR="000C3D73">
              <w:t xml:space="preserve"> access to Bash, the standard Linux terminal or shell. Within it, you can type in almost any standard Linux command. </w:t>
            </w:r>
          </w:p>
          <w:p w14:paraId="0A88245C" w14:textId="25F79B5B" w:rsidR="00682393" w:rsidRDefault="00D93607" w:rsidP="00893D23">
            <w:pPr>
              <w:pStyle w:val="TableText"/>
            </w:pPr>
            <w:r>
              <w:t xml:space="preserve">The first time you run MySQL, you may likely need to </w:t>
            </w:r>
            <w:r w:rsidR="00893D23">
              <w:t>run some initiation commands to set up MySQL.  This lab cannot provide instructions for all the different possible student setup configurations</w:t>
            </w:r>
            <w:r w:rsidR="001341A0">
              <w:t xml:space="preserve"> and environments</w:t>
            </w:r>
            <w:r w:rsidR="00893D23">
              <w:t>.</w:t>
            </w:r>
            <w:r>
              <w:t xml:space="preserve"> </w:t>
            </w:r>
            <w:r w:rsidR="001341A0">
              <w:t>Instead, it will make use of Cloud9, which will be similar, but not identical, to other Shell-based environments.</w:t>
            </w:r>
          </w:p>
          <w:p w14:paraId="3587AFF8" w14:textId="77777777" w:rsidR="00893D23" w:rsidRDefault="00893D23" w:rsidP="00893D23">
            <w:pPr>
              <w:pStyle w:val="TableText"/>
            </w:pPr>
            <w:r>
              <w:t>The Cloud9 environment installs a separate MySQL instance in each workspace, and has encapsulated the initiation steps into a simple script. In the Bash shell, type in the following command:</w:t>
            </w:r>
          </w:p>
          <w:p w14:paraId="2B81B6EC" w14:textId="77777777" w:rsidR="00893D23" w:rsidRDefault="00893D23" w:rsidP="00893D23">
            <w:pPr>
              <w:pStyle w:val="CodeAbove"/>
            </w:pPr>
            <w:proofErr w:type="spellStart"/>
            <w:proofErr w:type="gramStart"/>
            <w:r w:rsidRPr="00893D23">
              <w:t>mysql</w:t>
            </w:r>
            <w:proofErr w:type="gramEnd"/>
            <w:r w:rsidRPr="00893D23">
              <w:t>-ctl</w:t>
            </w:r>
            <w:proofErr w:type="spellEnd"/>
            <w:r w:rsidRPr="00893D23">
              <w:t xml:space="preserve"> start</w:t>
            </w:r>
          </w:p>
          <w:p w14:paraId="552E79CB" w14:textId="09D52C5B" w:rsidR="00893D23" w:rsidRDefault="00893D23" w:rsidP="001341A0">
            <w:pPr>
              <w:pStyle w:val="TableComment"/>
            </w:pPr>
            <w:r>
              <w:t>This configures a default MySQL user and creates an empty starting database.</w:t>
            </w:r>
            <w:r w:rsidR="001341A0">
              <w:t xml:space="preserve"> This script also provides information about this default </w:t>
            </w:r>
            <w:proofErr w:type="gramStart"/>
            <w:r w:rsidR="001341A0">
              <w:t>user which</w:t>
            </w:r>
            <w:proofErr w:type="gramEnd"/>
            <w:r w:rsidR="001341A0">
              <w:t xml:space="preserve"> you should record.</w:t>
            </w:r>
          </w:p>
        </w:tc>
      </w:tr>
      <w:tr w:rsidR="001341A0" w14:paraId="73D59337" w14:textId="77777777" w:rsidTr="001F1EAD">
        <w:tc>
          <w:tcPr>
            <w:tcW w:w="450" w:type="dxa"/>
            <w:tcBorders>
              <w:right w:val="nil"/>
            </w:tcBorders>
          </w:tcPr>
          <w:p w14:paraId="49E2440E" w14:textId="637D87F5" w:rsidR="001341A0" w:rsidRDefault="001341A0" w:rsidP="00FB0636">
            <w:pPr>
              <w:pStyle w:val="TableNumber"/>
            </w:pPr>
            <w:r>
              <w:t>2</w:t>
            </w:r>
          </w:p>
        </w:tc>
        <w:tc>
          <w:tcPr>
            <w:tcW w:w="7650" w:type="dxa"/>
            <w:tcBorders>
              <w:top w:val="nil"/>
              <w:left w:val="nil"/>
              <w:bottom w:val="nil"/>
            </w:tcBorders>
          </w:tcPr>
          <w:p w14:paraId="4FA80DE2" w14:textId="0368D2FC" w:rsidR="001341A0" w:rsidRDefault="001341A0" w:rsidP="001341A0">
            <w:pPr>
              <w:pStyle w:val="TableText"/>
            </w:pPr>
            <w:r>
              <w:t xml:space="preserve">Now that MYSQL is installed, you can run the MySQL </w:t>
            </w:r>
            <w:r w:rsidR="00725A48">
              <w:t xml:space="preserve">Monitor or </w:t>
            </w:r>
            <w:r>
              <w:t>interactive shell and run SQL queries from within it. For the Cloud9 environment</w:t>
            </w:r>
            <w:r w:rsidR="00725A48">
              <w:t>, type in the following:</w:t>
            </w:r>
          </w:p>
          <w:p w14:paraId="6772D28E" w14:textId="77777777" w:rsidR="00725A48" w:rsidRDefault="00725A48" w:rsidP="00725A48">
            <w:pPr>
              <w:pStyle w:val="CodeAbove"/>
            </w:pPr>
            <w:proofErr w:type="spellStart"/>
            <w:proofErr w:type="gramStart"/>
            <w:r w:rsidRPr="00725A48">
              <w:t>mysql</w:t>
            </w:r>
            <w:proofErr w:type="gramEnd"/>
            <w:r w:rsidRPr="00725A48">
              <w:t>-ctl</w:t>
            </w:r>
            <w:proofErr w:type="spellEnd"/>
            <w:r w:rsidRPr="00725A48">
              <w:t xml:space="preserve"> cli</w:t>
            </w:r>
          </w:p>
          <w:p w14:paraId="0859B085" w14:textId="13F265FA" w:rsidR="00725A48" w:rsidRDefault="00725A48" w:rsidP="00725A48">
            <w:pPr>
              <w:pStyle w:val="TableComment"/>
            </w:pPr>
            <w:r>
              <w:t xml:space="preserve">You will notice that the Shell prompt has changed to </w:t>
            </w:r>
            <w:proofErr w:type="spellStart"/>
            <w:r w:rsidRPr="00725A48">
              <w:rPr>
                <w:rStyle w:val="CodeChar"/>
              </w:rPr>
              <w:t>mysql</w:t>
            </w:r>
            <w:proofErr w:type="spellEnd"/>
            <w:r w:rsidRPr="00725A48">
              <w:rPr>
                <w:rStyle w:val="CodeChar"/>
              </w:rPr>
              <w:t>&gt;</w:t>
            </w:r>
            <w:r>
              <w:t>. You can now type in different MySQL commands.</w:t>
            </w:r>
          </w:p>
        </w:tc>
      </w:tr>
      <w:tr w:rsidR="00725A48" w14:paraId="48069F76" w14:textId="77777777" w:rsidTr="001F1EAD">
        <w:tc>
          <w:tcPr>
            <w:tcW w:w="450" w:type="dxa"/>
            <w:tcBorders>
              <w:right w:val="nil"/>
            </w:tcBorders>
          </w:tcPr>
          <w:p w14:paraId="006D0BDB" w14:textId="412040EB" w:rsidR="00725A48" w:rsidRDefault="00725A48" w:rsidP="00FB0636">
            <w:pPr>
              <w:pStyle w:val="TableNumber"/>
            </w:pPr>
            <w:r>
              <w:t>3</w:t>
            </w:r>
          </w:p>
        </w:tc>
        <w:tc>
          <w:tcPr>
            <w:tcW w:w="7650" w:type="dxa"/>
            <w:tcBorders>
              <w:top w:val="nil"/>
              <w:left w:val="nil"/>
              <w:bottom w:val="nil"/>
            </w:tcBorders>
          </w:tcPr>
          <w:p w14:paraId="0D67430D" w14:textId="77777777" w:rsidR="00725A48" w:rsidRDefault="00725A48" w:rsidP="001341A0">
            <w:pPr>
              <w:pStyle w:val="TableText"/>
            </w:pPr>
            <w:r>
              <w:t>Type in the following command:</w:t>
            </w:r>
          </w:p>
          <w:p w14:paraId="14D54E98" w14:textId="77777777" w:rsidR="00725A48" w:rsidRDefault="00725A48" w:rsidP="00725A48">
            <w:pPr>
              <w:pStyle w:val="CodeAbove"/>
            </w:pPr>
            <w:proofErr w:type="gramStart"/>
            <w:r>
              <w:t>show</w:t>
            </w:r>
            <w:proofErr w:type="gramEnd"/>
            <w:r>
              <w:t xml:space="preserve"> databases;</w:t>
            </w:r>
          </w:p>
          <w:p w14:paraId="726C83BB" w14:textId="5634D736" w:rsidR="00725A48" w:rsidRDefault="00725A48" w:rsidP="00725A48">
            <w:pPr>
              <w:pStyle w:val="TableComment"/>
            </w:pPr>
            <w:r>
              <w:t>This will display the already installed databases.</w:t>
            </w:r>
          </w:p>
        </w:tc>
      </w:tr>
      <w:tr w:rsidR="00725A48" w14:paraId="1B409EA8" w14:textId="77777777" w:rsidTr="001F1EAD">
        <w:tc>
          <w:tcPr>
            <w:tcW w:w="450" w:type="dxa"/>
            <w:tcBorders>
              <w:right w:val="nil"/>
            </w:tcBorders>
          </w:tcPr>
          <w:p w14:paraId="41E5A0B8" w14:textId="19135712" w:rsidR="00725A48" w:rsidRDefault="00725A48" w:rsidP="00FB0636">
            <w:pPr>
              <w:pStyle w:val="TableNumber"/>
            </w:pPr>
            <w:r>
              <w:t>4</w:t>
            </w:r>
          </w:p>
        </w:tc>
        <w:tc>
          <w:tcPr>
            <w:tcW w:w="7650" w:type="dxa"/>
            <w:tcBorders>
              <w:top w:val="nil"/>
              <w:left w:val="nil"/>
              <w:bottom w:val="nil"/>
            </w:tcBorders>
          </w:tcPr>
          <w:p w14:paraId="687E46B6" w14:textId="77777777" w:rsidR="00FF18CC" w:rsidRDefault="00FF18CC" w:rsidP="00FF18CC">
            <w:pPr>
              <w:pStyle w:val="TableText"/>
            </w:pPr>
            <w:r>
              <w:t>Type in the following command:</w:t>
            </w:r>
          </w:p>
          <w:p w14:paraId="4F6BA9FB" w14:textId="467B00A2" w:rsidR="00FF18CC" w:rsidRDefault="00FF18CC" w:rsidP="00FF18CC">
            <w:pPr>
              <w:pStyle w:val="CodeAbove"/>
            </w:pPr>
            <w:proofErr w:type="gramStart"/>
            <w:r>
              <w:t>use</w:t>
            </w:r>
            <w:proofErr w:type="gramEnd"/>
            <w:r>
              <w:t xml:space="preserve"> </w:t>
            </w:r>
            <w:proofErr w:type="spellStart"/>
            <w:r>
              <w:t>mysql</w:t>
            </w:r>
            <w:proofErr w:type="spellEnd"/>
            <w:r>
              <w:t>;</w:t>
            </w:r>
          </w:p>
          <w:p w14:paraId="21537F1F" w14:textId="53B91A0D" w:rsidR="00725A48" w:rsidRDefault="00FF18CC" w:rsidP="00FF18CC">
            <w:pPr>
              <w:pStyle w:val="TableComment"/>
            </w:pPr>
            <w:r>
              <w:t xml:space="preserve">This tells MySQL to use the database named </w:t>
            </w:r>
            <w:proofErr w:type="spellStart"/>
            <w:r>
              <w:t>mysql</w:t>
            </w:r>
            <w:proofErr w:type="spellEnd"/>
            <w:r>
              <w:t xml:space="preserve"> for subsequent query commands. This particular database was created by the install script and is used by MySQL itself. You will likely never manipulate this database. We are doing so here purely for illustration purposes.</w:t>
            </w:r>
          </w:p>
        </w:tc>
      </w:tr>
      <w:tr w:rsidR="00FF18CC" w14:paraId="54F77BE8" w14:textId="77777777" w:rsidTr="001F1EAD">
        <w:tc>
          <w:tcPr>
            <w:tcW w:w="450" w:type="dxa"/>
            <w:tcBorders>
              <w:right w:val="nil"/>
            </w:tcBorders>
          </w:tcPr>
          <w:p w14:paraId="6665FE39" w14:textId="35596134" w:rsidR="00FF18CC" w:rsidRDefault="00FF18CC" w:rsidP="00FB0636">
            <w:pPr>
              <w:pStyle w:val="TableNumber"/>
            </w:pPr>
            <w:r>
              <w:t>5</w:t>
            </w:r>
          </w:p>
        </w:tc>
        <w:tc>
          <w:tcPr>
            <w:tcW w:w="7650" w:type="dxa"/>
            <w:tcBorders>
              <w:top w:val="nil"/>
              <w:left w:val="nil"/>
              <w:bottom w:val="nil"/>
            </w:tcBorders>
          </w:tcPr>
          <w:p w14:paraId="6ACB29A1" w14:textId="77777777" w:rsidR="00FF18CC" w:rsidRDefault="00FF18CC" w:rsidP="00FF18CC">
            <w:pPr>
              <w:pStyle w:val="TableText"/>
            </w:pPr>
            <w:r>
              <w:t>Type in the following command:</w:t>
            </w:r>
          </w:p>
          <w:p w14:paraId="0F08E9AC" w14:textId="4778DE1D" w:rsidR="00FF18CC" w:rsidRDefault="00FF18CC" w:rsidP="00FF18CC">
            <w:pPr>
              <w:pStyle w:val="CodeAbove"/>
            </w:pPr>
            <w:proofErr w:type="gramStart"/>
            <w:r>
              <w:t>show</w:t>
            </w:r>
            <w:proofErr w:type="gramEnd"/>
            <w:r>
              <w:t xml:space="preserve"> tables;</w:t>
            </w:r>
          </w:p>
          <w:p w14:paraId="71D6B555" w14:textId="621D79EA" w:rsidR="00FF18CC" w:rsidRDefault="00FF18CC" w:rsidP="00FF18CC">
            <w:pPr>
              <w:pStyle w:val="TableComment"/>
            </w:pPr>
            <w:r>
              <w:t>This will display the tables within the current database.</w:t>
            </w:r>
          </w:p>
        </w:tc>
      </w:tr>
      <w:tr w:rsidR="00FF18CC" w14:paraId="6CB51BD6" w14:textId="77777777" w:rsidTr="001F1EAD">
        <w:tc>
          <w:tcPr>
            <w:tcW w:w="450" w:type="dxa"/>
            <w:tcBorders>
              <w:right w:val="nil"/>
            </w:tcBorders>
          </w:tcPr>
          <w:p w14:paraId="39E9719A" w14:textId="7AF9C5E4" w:rsidR="00FF18CC" w:rsidRDefault="00FF18CC" w:rsidP="00FB0636">
            <w:pPr>
              <w:pStyle w:val="TableNumber"/>
            </w:pPr>
            <w:r>
              <w:t>6</w:t>
            </w:r>
          </w:p>
        </w:tc>
        <w:tc>
          <w:tcPr>
            <w:tcW w:w="7650" w:type="dxa"/>
            <w:tcBorders>
              <w:top w:val="nil"/>
              <w:left w:val="nil"/>
              <w:bottom w:val="nil"/>
            </w:tcBorders>
          </w:tcPr>
          <w:p w14:paraId="5B29C46C" w14:textId="77777777" w:rsidR="00FF18CC" w:rsidRDefault="00FF18CC" w:rsidP="00FF18CC">
            <w:pPr>
              <w:pStyle w:val="TableText"/>
            </w:pPr>
            <w:r>
              <w:t>Type in the following command:</w:t>
            </w:r>
          </w:p>
          <w:p w14:paraId="6C61422B" w14:textId="06BE5281" w:rsidR="00FF18CC" w:rsidRDefault="00FF18CC" w:rsidP="00FF18CC">
            <w:pPr>
              <w:pStyle w:val="CodeAbove"/>
            </w:pPr>
            <w:proofErr w:type="gramStart"/>
            <w:r>
              <w:t>exit</w:t>
            </w:r>
            <w:proofErr w:type="gramEnd"/>
          </w:p>
          <w:p w14:paraId="4BB7FEC1" w14:textId="33ED9961" w:rsidR="00FF18CC" w:rsidRDefault="00FF18CC" w:rsidP="00FF18CC">
            <w:pPr>
              <w:pStyle w:val="TableComment"/>
            </w:pPr>
            <w:r>
              <w:lastRenderedPageBreak/>
              <w:t>This will exit the MySQL shell and return to Linux shell.</w:t>
            </w:r>
          </w:p>
        </w:tc>
      </w:tr>
    </w:tbl>
    <w:p w14:paraId="233ECBF5" w14:textId="4D840EBB" w:rsidR="00B75A33" w:rsidRDefault="00B75A33"/>
    <w:p w14:paraId="542CCDF2" w14:textId="76522E13" w:rsidR="000C6B1C" w:rsidRDefault="00CB0003" w:rsidP="00CB0003">
      <w:pPr>
        <w:pStyle w:val="BodyMainSpaceAbove"/>
      </w:pPr>
      <w:r>
        <w:t>Although you will be able to manipulate the database from your PHP code, there are some maintenance operations</w:t>
      </w:r>
      <w:r w:rsidR="00FF18CC">
        <w:t xml:space="preserve"> (such as creating tables, importing data, </w:t>
      </w:r>
      <w:proofErr w:type="spellStart"/>
      <w:r w:rsidR="00FF18CC">
        <w:t>etc</w:t>
      </w:r>
      <w:proofErr w:type="spellEnd"/>
      <w:r w:rsidR="00FF18CC">
        <w:t>)</w:t>
      </w:r>
      <w:r>
        <w:t xml:space="preserve"> that typically do not warrant writing custom PHP code</w:t>
      </w:r>
      <w:r w:rsidR="008F373F">
        <w:t xml:space="preserve">. For these types of tasks, </w:t>
      </w:r>
      <w:r w:rsidR="00FF18CC">
        <w:t>you</w:t>
      </w:r>
      <w:r w:rsidR="008F373F">
        <w:t xml:space="preserve"> will use </w:t>
      </w:r>
      <w:r w:rsidR="00FF18CC">
        <w:t>some type of</w:t>
      </w:r>
      <w:r w:rsidR="008F373F">
        <w:t xml:space="preserve"> MySQL management tool. </w:t>
      </w:r>
      <w:r w:rsidR="00FF18CC">
        <w:t>You could use the MySQL Monitor introduced in the previous exercise. A</w:t>
      </w:r>
      <w:r w:rsidR="001341A0">
        <w:t xml:space="preserve">lternately, you can use </w:t>
      </w:r>
      <w:r w:rsidR="008F373F">
        <w:t xml:space="preserve">the popular web-based front-end </w:t>
      </w:r>
      <w:proofErr w:type="spellStart"/>
      <w:r w:rsidR="008F373F" w:rsidRPr="00FF18CC">
        <w:rPr>
          <w:rStyle w:val="CodeBoldChar"/>
        </w:rPr>
        <w:t>phpMyAdmin</w:t>
      </w:r>
      <w:proofErr w:type="spellEnd"/>
      <w:r w:rsidR="008F373F">
        <w:t>.</w:t>
      </w:r>
    </w:p>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0C6B1C" w14:paraId="641A38AE" w14:textId="77777777" w:rsidTr="00D3547E">
        <w:trPr>
          <w:gridBefore w:val="1"/>
          <w:wBefore w:w="540" w:type="dxa"/>
        </w:trPr>
        <w:tc>
          <w:tcPr>
            <w:tcW w:w="7650" w:type="dxa"/>
            <w:tcBorders>
              <w:bottom w:val="single" w:sz="4" w:space="0" w:color="000080"/>
            </w:tcBorders>
            <w:shd w:val="clear" w:color="auto" w:fill="404040"/>
          </w:tcPr>
          <w:p w14:paraId="55E5988D" w14:textId="25A0D7A0" w:rsidR="000C6B1C" w:rsidRDefault="000C6B1C" w:rsidP="001341A0">
            <w:pPr>
              <w:pStyle w:val="TableStepHead"/>
            </w:pPr>
            <w:r>
              <w:br w:type="page"/>
            </w:r>
            <w:r w:rsidR="00E20DE3">
              <w:rPr>
                <w:rStyle w:val="TableHeadingChar"/>
              </w:rPr>
              <w:t>EXERCISE 14</w:t>
            </w:r>
            <w:r w:rsidR="00596952">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proofErr w:type="spellStart"/>
            <w:r w:rsidR="00FF18CC">
              <w:t>PHP</w:t>
            </w:r>
            <w:r w:rsidR="001341A0">
              <w:t>MyAdmin</w:t>
            </w:r>
            <w:proofErr w:type="spellEnd"/>
          </w:p>
        </w:tc>
      </w:tr>
      <w:tr w:rsidR="000C6B1C" w14:paraId="3F628783" w14:textId="77777777" w:rsidTr="00D3547E">
        <w:tc>
          <w:tcPr>
            <w:tcW w:w="540" w:type="dxa"/>
            <w:tcBorders>
              <w:right w:val="nil"/>
            </w:tcBorders>
          </w:tcPr>
          <w:p w14:paraId="5CFD54C9" w14:textId="77777777" w:rsidR="000C6B1C" w:rsidRDefault="000C6B1C" w:rsidP="00596952">
            <w:pPr>
              <w:pStyle w:val="TableNumber"/>
            </w:pPr>
            <w:r>
              <w:t>1</w:t>
            </w:r>
          </w:p>
        </w:tc>
        <w:tc>
          <w:tcPr>
            <w:tcW w:w="7650" w:type="dxa"/>
            <w:tcBorders>
              <w:top w:val="nil"/>
              <w:left w:val="nil"/>
              <w:bottom w:val="nil"/>
            </w:tcBorders>
          </w:tcPr>
          <w:p w14:paraId="040A9A85" w14:textId="77777777" w:rsidR="00D1165E" w:rsidRDefault="00D1165E" w:rsidP="00FF18CC">
            <w:pPr>
              <w:pStyle w:val="TableText"/>
            </w:pPr>
            <w:r>
              <w:t xml:space="preserve"> </w:t>
            </w:r>
            <w:r w:rsidR="00FF18CC">
              <w:t xml:space="preserve">You may need to install </w:t>
            </w:r>
            <w:proofErr w:type="spellStart"/>
            <w:r w:rsidR="00FF18CC">
              <w:t>PHPMyAdmin</w:t>
            </w:r>
            <w:proofErr w:type="spellEnd"/>
            <w:r w:rsidR="00FF18CC">
              <w:t xml:space="preserve"> for you environment. For Cloud9, enter the following command in the Linux Shell:</w:t>
            </w:r>
          </w:p>
          <w:p w14:paraId="0BE12D6F" w14:textId="77777777" w:rsidR="00FF18CC" w:rsidRDefault="00152E57" w:rsidP="00152E57">
            <w:pPr>
              <w:pStyle w:val="CodeAbove"/>
            </w:pPr>
            <w:proofErr w:type="spellStart"/>
            <w:proofErr w:type="gramStart"/>
            <w:r w:rsidRPr="00152E57">
              <w:t>phpmyadmin</w:t>
            </w:r>
            <w:proofErr w:type="gramEnd"/>
            <w:r w:rsidRPr="00152E57">
              <w:t>-ctl</w:t>
            </w:r>
            <w:proofErr w:type="spellEnd"/>
            <w:r w:rsidRPr="00152E57">
              <w:t xml:space="preserve"> install</w:t>
            </w:r>
          </w:p>
          <w:p w14:paraId="10203A20" w14:textId="693DA04E" w:rsidR="00152E57" w:rsidRDefault="00152E57" w:rsidP="00152E57">
            <w:pPr>
              <w:pStyle w:val="TableComment"/>
            </w:pPr>
            <w:r>
              <w:t xml:space="preserve">Notice that this install script provides you with a URL for accessing </w:t>
            </w:r>
            <w:proofErr w:type="spellStart"/>
            <w:r>
              <w:t>PHPMyAdmin</w:t>
            </w:r>
            <w:proofErr w:type="spellEnd"/>
            <w:r>
              <w:t xml:space="preserve"> as well as the default or root user name. Be sure to record this information.</w:t>
            </w:r>
          </w:p>
        </w:tc>
      </w:tr>
      <w:tr w:rsidR="00FF18CC" w14:paraId="12ED3809" w14:textId="77777777" w:rsidTr="00D3547E">
        <w:tc>
          <w:tcPr>
            <w:tcW w:w="540" w:type="dxa"/>
            <w:tcBorders>
              <w:right w:val="nil"/>
            </w:tcBorders>
          </w:tcPr>
          <w:p w14:paraId="4A9DB66C" w14:textId="25D6803D" w:rsidR="00FF18CC" w:rsidRDefault="00FF18CC" w:rsidP="00596952">
            <w:pPr>
              <w:pStyle w:val="TableNumber"/>
            </w:pPr>
            <w:r>
              <w:t>2</w:t>
            </w:r>
          </w:p>
        </w:tc>
        <w:tc>
          <w:tcPr>
            <w:tcW w:w="7650" w:type="dxa"/>
            <w:tcBorders>
              <w:top w:val="nil"/>
              <w:left w:val="nil"/>
              <w:bottom w:val="nil"/>
            </w:tcBorders>
          </w:tcPr>
          <w:p w14:paraId="240F40EF" w14:textId="4B60F43D" w:rsidR="00FF18CC" w:rsidRDefault="00FF18CC" w:rsidP="00FF18CC">
            <w:pPr>
              <w:pStyle w:val="TableText"/>
            </w:pPr>
            <w:r>
              <w:t xml:space="preserve">Start </w:t>
            </w:r>
            <w:proofErr w:type="spellStart"/>
            <w:r>
              <w:t>phpAdmin</w:t>
            </w:r>
            <w:proofErr w:type="spellEnd"/>
            <w:r>
              <w:t xml:space="preserve">. In </w:t>
            </w:r>
            <w:r w:rsidR="00152E57">
              <w:t xml:space="preserve">Cloud9, this will require navigating to the URL provided by the </w:t>
            </w:r>
            <w:proofErr w:type="spellStart"/>
            <w:r w:rsidR="00152E57">
              <w:t>PHPMyAdmin</w:t>
            </w:r>
            <w:proofErr w:type="spellEnd"/>
            <w:r w:rsidR="00152E57">
              <w:t xml:space="preserve"> install script.</w:t>
            </w:r>
            <w:r>
              <w:t xml:space="preserve"> If you are asked to login in, </w:t>
            </w:r>
            <w:r w:rsidR="00152E57">
              <w:t>use the username provided in step 1 and a blank password</w:t>
            </w:r>
          </w:p>
          <w:p w14:paraId="6186A2D2" w14:textId="63AD7764" w:rsidR="00FF18CC" w:rsidRDefault="00152E57" w:rsidP="00152E57">
            <w:pPr>
              <w:pStyle w:val="TableComment"/>
            </w:pPr>
            <w:r>
              <w:t>Eventually</w:t>
            </w:r>
            <w:r w:rsidR="00FF18CC">
              <w:t xml:space="preserve"> you should see the </w:t>
            </w:r>
            <w:proofErr w:type="spellStart"/>
            <w:r w:rsidR="00FF18CC">
              <w:t>phpMyAdmin</w:t>
            </w:r>
            <w:proofErr w:type="spellEnd"/>
            <w:r w:rsidR="00FF18CC">
              <w:t xml:space="preserve"> panel as shown in Figure 14.</w:t>
            </w:r>
            <w:r>
              <w:t>1</w:t>
            </w:r>
            <w:r w:rsidR="00FF18CC">
              <w:t xml:space="preserve">. If </w:t>
            </w:r>
            <w:r>
              <w:t>you need to login</w:t>
            </w:r>
          </w:p>
          <w:p w14:paraId="1F6C25A7" w14:textId="498976A1" w:rsidR="00152E57" w:rsidRDefault="00152E57" w:rsidP="00152E57">
            <w:pPr>
              <w:pStyle w:val="TableComment"/>
            </w:pPr>
            <w:r w:rsidRPr="00152E57">
              <w:t xml:space="preserve">Because MySQL has a blank password by default and </w:t>
            </w:r>
            <w:proofErr w:type="spellStart"/>
            <w:r w:rsidRPr="00152E57">
              <w:t>phpMyAdmin</w:t>
            </w:r>
            <w:proofErr w:type="spellEnd"/>
            <w:r w:rsidRPr="00152E57">
              <w:t xml:space="preserve"> uses the same credentials as MySQL, </w:t>
            </w:r>
            <w:proofErr w:type="spellStart"/>
            <w:r w:rsidRPr="00152E57">
              <w:t>phpMyAdmin</w:t>
            </w:r>
            <w:proofErr w:type="spellEnd"/>
            <w:r w:rsidRPr="00152E57">
              <w:t xml:space="preserve"> has a b</w:t>
            </w:r>
            <w:r>
              <w:t>lank password by default as well, which</w:t>
            </w:r>
            <w:r w:rsidRPr="00152E57">
              <w:t xml:space="preserve"> makes setup significantly easier for users.</w:t>
            </w:r>
            <w:r>
              <w:t xml:space="preserve"> S</w:t>
            </w:r>
            <w:r w:rsidRPr="00152E57">
              <w:t xml:space="preserve">ince developers generally don't (and often shouldn't) put sensitive/important data in a development environment like Cloud9, having no password on </w:t>
            </w:r>
            <w:proofErr w:type="spellStart"/>
            <w:r w:rsidRPr="00152E57">
              <w:t>phpMyAdmin</w:t>
            </w:r>
            <w:proofErr w:type="spellEnd"/>
            <w:r w:rsidRPr="00152E57">
              <w:t xml:space="preserve"> is rarely an issue.</w:t>
            </w:r>
          </w:p>
        </w:tc>
      </w:tr>
      <w:tr w:rsidR="008F373F" w14:paraId="1543637B" w14:textId="77777777" w:rsidTr="00D3547E">
        <w:tc>
          <w:tcPr>
            <w:tcW w:w="540" w:type="dxa"/>
            <w:tcBorders>
              <w:right w:val="nil"/>
            </w:tcBorders>
          </w:tcPr>
          <w:p w14:paraId="2EBF2A5C" w14:textId="4338DD42" w:rsidR="008F373F" w:rsidRDefault="00152E57" w:rsidP="00596952">
            <w:pPr>
              <w:pStyle w:val="TableNumber"/>
            </w:pPr>
            <w:r>
              <w:t>3</w:t>
            </w:r>
          </w:p>
        </w:tc>
        <w:tc>
          <w:tcPr>
            <w:tcW w:w="7650" w:type="dxa"/>
            <w:tcBorders>
              <w:top w:val="nil"/>
              <w:left w:val="nil"/>
              <w:bottom w:val="nil"/>
            </w:tcBorders>
          </w:tcPr>
          <w:p w14:paraId="76C8E82E" w14:textId="77777777" w:rsidR="00DD3D45" w:rsidRDefault="00DD3D45" w:rsidP="005513DB">
            <w:pPr>
              <w:pStyle w:val="TableText"/>
            </w:pPr>
            <w:r>
              <w:t xml:space="preserve">The left side of </w:t>
            </w:r>
            <w:proofErr w:type="spellStart"/>
            <w:r>
              <w:t>phpMyAdmin</w:t>
            </w:r>
            <w:proofErr w:type="spellEnd"/>
            <w:r>
              <w:t xml:space="preserve"> displays the existing databases in MySQL. A default installation of MySQL contains a variety of system tables used by MySQL (which depending on your installation may or may not be visible here). </w:t>
            </w:r>
          </w:p>
          <w:p w14:paraId="14803379" w14:textId="56160D4E" w:rsidR="008F373F" w:rsidRDefault="008F373F" w:rsidP="00152E57">
            <w:pPr>
              <w:pStyle w:val="TableText"/>
            </w:pPr>
            <w:r>
              <w:t>Check if your installation</w:t>
            </w:r>
            <w:r w:rsidR="00DD3D45">
              <w:t xml:space="preserve"> </w:t>
            </w:r>
            <w:r>
              <w:t xml:space="preserve">of MySQL </w:t>
            </w:r>
            <w:r w:rsidR="00DD3D45">
              <w:t>already</w:t>
            </w:r>
            <w:r>
              <w:t xml:space="preserve"> </w:t>
            </w:r>
            <w:r w:rsidR="00DD3D45">
              <w:t xml:space="preserve">has the art, books, and travels databases installed (as shown in </w:t>
            </w:r>
            <w:r w:rsidR="00E20DE3">
              <w:t>Figure 14</w:t>
            </w:r>
            <w:r w:rsidR="00DD3D45">
              <w:t>.</w:t>
            </w:r>
            <w:r w:rsidR="00152E57">
              <w:t>1</w:t>
            </w:r>
            <w:r w:rsidR="00DD3D45">
              <w:t>).</w:t>
            </w:r>
            <w:r w:rsidR="00024E50">
              <w:t xml:space="preserve"> If not, </w:t>
            </w:r>
            <w:r w:rsidR="00915A2B">
              <w:t xml:space="preserve">jump to </w:t>
            </w:r>
            <w:r w:rsidR="00024E50">
              <w:t>Exercises 1</w:t>
            </w:r>
            <w:r w:rsidR="00152E57">
              <w:t>4</w:t>
            </w:r>
            <w:r w:rsidR="00024E50">
              <w:t>.3</w:t>
            </w:r>
            <w:r w:rsidR="00D3547E">
              <w:t xml:space="preserve"> and then return to step </w:t>
            </w:r>
            <w:r w:rsidR="00152E57">
              <w:t>4</w:t>
            </w:r>
            <w:r w:rsidR="00024E50">
              <w:t xml:space="preserve">. </w:t>
            </w:r>
          </w:p>
        </w:tc>
      </w:tr>
      <w:tr w:rsidR="00915A2B" w14:paraId="32F28301" w14:textId="77777777" w:rsidTr="00D3547E">
        <w:tc>
          <w:tcPr>
            <w:tcW w:w="540" w:type="dxa"/>
            <w:tcBorders>
              <w:right w:val="nil"/>
            </w:tcBorders>
          </w:tcPr>
          <w:p w14:paraId="554C13D7" w14:textId="2C84E2F0" w:rsidR="00915A2B" w:rsidRDefault="00152E57" w:rsidP="00596952">
            <w:pPr>
              <w:pStyle w:val="TableNumber"/>
            </w:pPr>
            <w:r>
              <w:t>4</w:t>
            </w:r>
          </w:p>
        </w:tc>
        <w:tc>
          <w:tcPr>
            <w:tcW w:w="7650" w:type="dxa"/>
            <w:tcBorders>
              <w:top w:val="nil"/>
              <w:left w:val="nil"/>
              <w:bottom w:val="nil"/>
            </w:tcBorders>
          </w:tcPr>
          <w:p w14:paraId="62A1F4BF" w14:textId="77777777" w:rsidR="00915A2B" w:rsidRDefault="00915A2B" w:rsidP="005513DB">
            <w:pPr>
              <w:pStyle w:val="TableText"/>
            </w:pPr>
            <w:r>
              <w:t xml:space="preserve">Click on the </w:t>
            </w:r>
            <w:r w:rsidRPr="002B2F56">
              <w:rPr>
                <w:rStyle w:val="inline"/>
              </w:rPr>
              <w:t>art</w:t>
            </w:r>
            <w:r>
              <w:t xml:space="preserve"> database.</w:t>
            </w:r>
          </w:p>
          <w:p w14:paraId="7A3734D3" w14:textId="77777777" w:rsidR="00915A2B" w:rsidRDefault="00915A2B" w:rsidP="005513DB">
            <w:pPr>
              <w:pStyle w:val="TableComment"/>
            </w:pPr>
            <w:r>
              <w:t>This will display the tables in the art database.</w:t>
            </w:r>
          </w:p>
        </w:tc>
      </w:tr>
      <w:tr w:rsidR="00915A2B" w14:paraId="2C653F6F" w14:textId="77777777" w:rsidTr="00D3547E">
        <w:tc>
          <w:tcPr>
            <w:tcW w:w="540" w:type="dxa"/>
            <w:tcBorders>
              <w:right w:val="nil"/>
            </w:tcBorders>
          </w:tcPr>
          <w:p w14:paraId="1C989D0D" w14:textId="68191C0C" w:rsidR="00915A2B" w:rsidRDefault="00152E57" w:rsidP="00596952">
            <w:pPr>
              <w:pStyle w:val="TableNumber"/>
            </w:pPr>
            <w:r>
              <w:t>5</w:t>
            </w:r>
          </w:p>
        </w:tc>
        <w:tc>
          <w:tcPr>
            <w:tcW w:w="7650" w:type="dxa"/>
            <w:tcBorders>
              <w:top w:val="nil"/>
              <w:left w:val="nil"/>
              <w:bottom w:val="nil"/>
            </w:tcBorders>
          </w:tcPr>
          <w:p w14:paraId="25CDAD7A" w14:textId="77777777" w:rsidR="00915A2B" w:rsidRDefault="00915A2B" w:rsidP="005513DB">
            <w:pPr>
              <w:pStyle w:val="TableText"/>
            </w:pPr>
            <w:r>
              <w:t xml:space="preserve">Click the browse link for the </w:t>
            </w:r>
            <w:r w:rsidRPr="002B2F56">
              <w:rPr>
                <w:rStyle w:val="inline"/>
              </w:rPr>
              <w:t>Artist</w:t>
            </w:r>
            <w:r>
              <w:t xml:space="preserve"> table.</w:t>
            </w:r>
          </w:p>
          <w:p w14:paraId="5E84EC2C" w14:textId="77777777" w:rsidR="00915A2B" w:rsidRDefault="00915A2B" w:rsidP="005513DB">
            <w:pPr>
              <w:pStyle w:val="TableComment"/>
            </w:pPr>
            <w:r>
              <w:t>This will display the first set of records in this table with edit/copy/delete links for each record.</w:t>
            </w:r>
          </w:p>
        </w:tc>
      </w:tr>
      <w:tr w:rsidR="0060643C" w14:paraId="15E450C0" w14:textId="77777777" w:rsidTr="00D3547E">
        <w:tc>
          <w:tcPr>
            <w:tcW w:w="540" w:type="dxa"/>
            <w:tcBorders>
              <w:right w:val="nil"/>
            </w:tcBorders>
          </w:tcPr>
          <w:p w14:paraId="433F4AEF" w14:textId="4B4D2807" w:rsidR="0060643C" w:rsidRDefault="00152E57" w:rsidP="00596952">
            <w:pPr>
              <w:pStyle w:val="TableNumber"/>
            </w:pPr>
            <w:r>
              <w:t>6</w:t>
            </w:r>
          </w:p>
        </w:tc>
        <w:tc>
          <w:tcPr>
            <w:tcW w:w="7650" w:type="dxa"/>
            <w:tcBorders>
              <w:top w:val="nil"/>
              <w:left w:val="nil"/>
              <w:bottom w:val="nil"/>
            </w:tcBorders>
          </w:tcPr>
          <w:p w14:paraId="6E2A82D8" w14:textId="77777777" w:rsidR="0060643C" w:rsidRDefault="0060643C" w:rsidP="005513DB">
            <w:pPr>
              <w:pStyle w:val="TableText"/>
            </w:pPr>
            <w:r>
              <w:t>Click on the Structure tab.</w:t>
            </w:r>
          </w:p>
          <w:p w14:paraId="6FEA985E" w14:textId="77777777" w:rsidR="0060643C" w:rsidRDefault="0060643C" w:rsidP="005513DB">
            <w:pPr>
              <w:pStyle w:val="TableComment"/>
            </w:pPr>
            <w:r>
              <w:lastRenderedPageBreak/>
              <w:t>This will display the definitions for the fields in the current table, with links for modifying the structure.</w:t>
            </w:r>
          </w:p>
        </w:tc>
      </w:tr>
    </w:tbl>
    <w:p w14:paraId="72FAA04D" w14:textId="77777777" w:rsidR="008F373F" w:rsidRPr="002D0E06" w:rsidRDefault="008F373F" w:rsidP="008F373F">
      <w:pPr>
        <w:pStyle w:val="FigureImage"/>
      </w:pPr>
      <w:r>
        <w:rPr>
          <w:noProof/>
          <w:lang w:val="en-US"/>
        </w:rPr>
        <w:lastRenderedPageBreak/>
        <w:drawing>
          <wp:inline distT="0" distB="0" distL="0" distR="0" wp14:anchorId="395B55D6" wp14:editId="7FF8D425">
            <wp:extent cx="4800600" cy="31673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00600" cy="3167331"/>
                    </a:xfrm>
                    <a:prstGeom prst="rect">
                      <a:avLst/>
                    </a:prstGeom>
                    <a:noFill/>
                    <a:ln w="9525">
                      <a:noFill/>
                      <a:miter lim="800000"/>
                      <a:headEnd/>
                      <a:tailEnd/>
                    </a:ln>
                  </pic:spPr>
                </pic:pic>
              </a:graphicData>
            </a:graphic>
          </wp:inline>
        </w:drawing>
      </w:r>
    </w:p>
    <w:p w14:paraId="13E49FEA" w14:textId="08EF1B32" w:rsidR="008F373F" w:rsidRPr="002D0E06" w:rsidRDefault="00E20DE3" w:rsidP="008F373F">
      <w:pPr>
        <w:pStyle w:val="Caption"/>
      </w:pPr>
      <w:r>
        <w:t>Figure 14</w:t>
      </w:r>
      <w:r w:rsidR="008F373F" w:rsidRPr="002D0E06">
        <w:t>.</w:t>
      </w:r>
      <w:fldSimple w:instr=" SEQ Figure \* ARABIC ">
        <w:r w:rsidR="007D7982">
          <w:rPr>
            <w:noProof/>
          </w:rPr>
          <w:t>1</w:t>
        </w:r>
      </w:fldSimple>
      <w:r w:rsidR="008F373F" w:rsidRPr="002D0E06">
        <w:t xml:space="preserve"> – </w:t>
      </w:r>
      <w:proofErr w:type="spellStart"/>
      <w:r w:rsidR="008F373F">
        <w:t>phpMyAdmin</w:t>
      </w:r>
      <w:proofErr w:type="spellEnd"/>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24E50" w14:paraId="1AEB77EE" w14:textId="77777777" w:rsidTr="00024E50">
        <w:trPr>
          <w:gridBefore w:val="1"/>
          <w:wBefore w:w="450" w:type="dxa"/>
        </w:trPr>
        <w:tc>
          <w:tcPr>
            <w:tcW w:w="7650" w:type="dxa"/>
            <w:tcBorders>
              <w:bottom w:val="single" w:sz="4" w:space="0" w:color="000080"/>
            </w:tcBorders>
            <w:shd w:val="clear" w:color="auto" w:fill="404040"/>
          </w:tcPr>
          <w:p w14:paraId="44D783E3" w14:textId="77777777" w:rsidR="00024E50" w:rsidRDefault="00024E50" w:rsidP="00024E50">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Installing Database</w:t>
            </w:r>
            <w:r w:rsidR="00915A2B">
              <w:t xml:space="preserve"> in </w:t>
            </w:r>
            <w:proofErr w:type="spellStart"/>
            <w:r w:rsidR="00915A2B">
              <w:t>phpMyAdmin</w:t>
            </w:r>
            <w:proofErr w:type="spellEnd"/>
          </w:p>
        </w:tc>
      </w:tr>
      <w:tr w:rsidR="00024E50" w14:paraId="5F7EE75E" w14:textId="77777777" w:rsidTr="00024E50">
        <w:tc>
          <w:tcPr>
            <w:tcW w:w="450" w:type="dxa"/>
            <w:tcBorders>
              <w:right w:val="nil"/>
            </w:tcBorders>
          </w:tcPr>
          <w:p w14:paraId="56649E7B" w14:textId="77777777" w:rsidR="00024E50" w:rsidRDefault="00024E50" w:rsidP="00024E50">
            <w:pPr>
              <w:pStyle w:val="TableNumber"/>
            </w:pPr>
            <w:r>
              <w:t>1</w:t>
            </w:r>
          </w:p>
        </w:tc>
        <w:tc>
          <w:tcPr>
            <w:tcW w:w="7650" w:type="dxa"/>
            <w:tcBorders>
              <w:top w:val="nil"/>
              <w:left w:val="nil"/>
              <w:bottom w:val="nil"/>
            </w:tcBorders>
          </w:tcPr>
          <w:p w14:paraId="6D20B749" w14:textId="36026C90" w:rsidR="00024E50" w:rsidRDefault="00024E50" w:rsidP="005513DB">
            <w:pPr>
              <w:pStyle w:val="TableText"/>
            </w:pPr>
            <w:r>
              <w:t xml:space="preserve">Examine </w:t>
            </w:r>
            <w:r w:rsidRPr="002B2F56">
              <w:rPr>
                <w:rStyle w:val="MarginNote-URL"/>
              </w:rPr>
              <w:t>art</w:t>
            </w:r>
            <w:r w:rsidR="000B11E2">
              <w:rPr>
                <w:rStyle w:val="MarginNote-URL"/>
              </w:rPr>
              <w:t>-</w:t>
            </w:r>
            <w:proofErr w:type="spellStart"/>
            <w:r w:rsidR="000B11E2">
              <w:rPr>
                <w:rStyle w:val="MarginNote-URL"/>
              </w:rPr>
              <w:t>small</w:t>
            </w:r>
            <w:r w:rsidRPr="002B2F56">
              <w:rPr>
                <w:rStyle w:val="MarginNote-URL"/>
              </w:rPr>
              <w:t>.sql</w:t>
            </w:r>
            <w:proofErr w:type="spellEnd"/>
            <w:r>
              <w:t xml:space="preserve"> in a text editor.</w:t>
            </w:r>
            <w:r w:rsidR="00915A2B">
              <w:t xml:space="preserve"> When done, close the file.</w:t>
            </w:r>
          </w:p>
          <w:p w14:paraId="1B246D39" w14:textId="77777777" w:rsidR="00915A2B" w:rsidRDefault="00915A2B" w:rsidP="005513DB">
            <w:pPr>
              <w:pStyle w:val="TableComment"/>
            </w:pPr>
            <w:r>
              <w:t>These import scripts contain the necessary DDL statements to define the database tables as well as the INSERT statements to populate the tables with data.</w:t>
            </w:r>
          </w:p>
        </w:tc>
      </w:tr>
      <w:tr w:rsidR="00915A2B" w14:paraId="23E4D351" w14:textId="77777777" w:rsidTr="00024E50">
        <w:tc>
          <w:tcPr>
            <w:tcW w:w="450" w:type="dxa"/>
            <w:tcBorders>
              <w:right w:val="nil"/>
            </w:tcBorders>
          </w:tcPr>
          <w:p w14:paraId="227EDBD0" w14:textId="77777777" w:rsidR="00915A2B" w:rsidRDefault="00915A2B" w:rsidP="00024E50">
            <w:pPr>
              <w:pStyle w:val="TableNumber"/>
            </w:pPr>
            <w:r>
              <w:t>2</w:t>
            </w:r>
          </w:p>
        </w:tc>
        <w:tc>
          <w:tcPr>
            <w:tcW w:w="7650" w:type="dxa"/>
            <w:tcBorders>
              <w:top w:val="nil"/>
              <w:left w:val="nil"/>
              <w:bottom w:val="nil"/>
            </w:tcBorders>
          </w:tcPr>
          <w:p w14:paraId="77C38C28" w14:textId="77777777" w:rsidR="00915A2B" w:rsidRDefault="00915A2B" w:rsidP="005513DB">
            <w:pPr>
              <w:pStyle w:val="TableText"/>
            </w:pPr>
            <w:r>
              <w:t xml:space="preserve">In </w:t>
            </w:r>
            <w:proofErr w:type="spellStart"/>
            <w:r>
              <w:t>phpMyAdmin</w:t>
            </w:r>
            <w:proofErr w:type="spellEnd"/>
            <w:r>
              <w:t>, click on the Databases tab.</w:t>
            </w:r>
          </w:p>
        </w:tc>
      </w:tr>
      <w:tr w:rsidR="00915A2B" w14:paraId="47793CA7" w14:textId="77777777" w:rsidTr="00024E50">
        <w:tc>
          <w:tcPr>
            <w:tcW w:w="450" w:type="dxa"/>
            <w:tcBorders>
              <w:right w:val="nil"/>
            </w:tcBorders>
          </w:tcPr>
          <w:p w14:paraId="1C8B9CC6" w14:textId="77777777" w:rsidR="00915A2B" w:rsidRDefault="00915A2B" w:rsidP="00024E50">
            <w:pPr>
              <w:pStyle w:val="TableNumber"/>
            </w:pPr>
            <w:r>
              <w:t>3</w:t>
            </w:r>
          </w:p>
        </w:tc>
        <w:tc>
          <w:tcPr>
            <w:tcW w:w="7650" w:type="dxa"/>
            <w:tcBorders>
              <w:top w:val="nil"/>
              <w:left w:val="nil"/>
              <w:bottom w:val="nil"/>
            </w:tcBorders>
          </w:tcPr>
          <w:p w14:paraId="330A234F" w14:textId="77777777" w:rsidR="00915A2B" w:rsidRDefault="00915A2B" w:rsidP="005513DB">
            <w:pPr>
              <w:pStyle w:val="TableText"/>
            </w:pPr>
            <w:r>
              <w:t xml:space="preserve">Create a database called </w:t>
            </w:r>
            <w:r w:rsidRPr="008938C8">
              <w:rPr>
                <w:rStyle w:val="inline"/>
                <w:b/>
              </w:rPr>
              <w:t>art</w:t>
            </w:r>
            <w:r>
              <w:t>.</w:t>
            </w:r>
          </w:p>
          <w:p w14:paraId="26F95D33" w14:textId="77777777" w:rsidR="00915A2B" w:rsidRDefault="00915A2B" w:rsidP="005513DB">
            <w:pPr>
              <w:pStyle w:val="TableComment"/>
            </w:pPr>
            <w:r>
              <w:t xml:space="preserve">When it is complete, the art database will be visible in </w:t>
            </w:r>
            <w:proofErr w:type="gramStart"/>
            <w:r>
              <w:t>left-side</w:t>
            </w:r>
            <w:proofErr w:type="gramEnd"/>
            <w:r>
              <w:t xml:space="preserve"> of </w:t>
            </w:r>
            <w:proofErr w:type="spellStart"/>
            <w:r>
              <w:t>phpAdmin</w:t>
            </w:r>
            <w:proofErr w:type="spellEnd"/>
            <w:r>
              <w:t xml:space="preserve"> window.</w:t>
            </w:r>
          </w:p>
        </w:tc>
      </w:tr>
      <w:tr w:rsidR="00915A2B" w14:paraId="7CF616BF" w14:textId="77777777" w:rsidTr="00024E50">
        <w:tc>
          <w:tcPr>
            <w:tcW w:w="450" w:type="dxa"/>
            <w:tcBorders>
              <w:right w:val="nil"/>
            </w:tcBorders>
          </w:tcPr>
          <w:p w14:paraId="1118A551" w14:textId="77777777" w:rsidR="00915A2B" w:rsidRDefault="00915A2B" w:rsidP="00024E50">
            <w:pPr>
              <w:pStyle w:val="TableNumber"/>
            </w:pPr>
            <w:r>
              <w:t>4</w:t>
            </w:r>
          </w:p>
        </w:tc>
        <w:tc>
          <w:tcPr>
            <w:tcW w:w="7650" w:type="dxa"/>
            <w:tcBorders>
              <w:top w:val="nil"/>
              <w:left w:val="nil"/>
              <w:bottom w:val="nil"/>
            </w:tcBorders>
          </w:tcPr>
          <w:p w14:paraId="798AD54F" w14:textId="77777777" w:rsidR="00915A2B" w:rsidRDefault="00915A2B" w:rsidP="005513DB">
            <w:pPr>
              <w:pStyle w:val="TableText"/>
            </w:pPr>
            <w:r>
              <w:t xml:space="preserve">Click on </w:t>
            </w:r>
            <w:r w:rsidRPr="008938C8">
              <w:rPr>
                <w:b/>
              </w:rPr>
              <w:t>art</w:t>
            </w:r>
            <w:r>
              <w:t xml:space="preserve"> database on </w:t>
            </w:r>
            <w:proofErr w:type="gramStart"/>
            <w:r>
              <w:t>left-side</w:t>
            </w:r>
            <w:proofErr w:type="gramEnd"/>
            <w:r>
              <w:t xml:space="preserve"> of window. </w:t>
            </w:r>
          </w:p>
          <w:p w14:paraId="5E264370" w14:textId="77777777" w:rsidR="002B2F56" w:rsidRDefault="002B2F56" w:rsidP="005513DB">
            <w:pPr>
              <w:pStyle w:val="TableComment"/>
            </w:pPr>
            <w:r>
              <w:t xml:space="preserve">Currently there are no tables in this database. You can manually create a new table here, or using the </w:t>
            </w:r>
            <w:proofErr w:type="spellStart"/>
            <w:r>
              <w:t>art.sql</w:t>
            </w:r>
            <w:proofErr w:type="spellEnd"/>
            <w:r>
              <w:t xml:space="preserve"> script to populate the database.</w:t>
            </w:r>
          </w:p>
        </w:tc>
      </w:tr>
      <w:tr w:rsidR="002B2F56" w14:paraId="7673C250" w14:textId="77777777" w:rsidTr="00024E50">
        <w:tc>
          <w:tcPr>
            <w:tcW w:w="450" w:type="dxa"/>
            <w:tcBorders>
              <w:right w:val="nil"/>
            </w:tcBorders>
          </w:tcPr>
          <w:p w14:paraId="07D38F48" w14:textId="77777777" w:rsidR="002B2F56" w:rsidRDefault="002B2F56" w:rsidP="00024E50">
            <w:pPr>
              <w:pStyle w:val="TableNumber"/>
            </w:pPr>
            <w:r>
              <w:t>5</w:t>
            </w:r>
          </w:p>
        </w:tc>
        <w:tc>
          <w:tcPr>
            <w:tcW w:w="7650" w:type="dxa"/>
            <w:tcBorders>
              <w:top w:val="nil"/>
              <w:left w:val="nil"/>
              <w:bottom w:val="nil"/>
            </w:tcBorders>
          </w:tcPr>
          <w:p w14:paraId="5A2C743A" w14:textId="77777777" w:rsidR="00BF7A07" w:rsidRDefault="002B2F56" w:rsidP="00BF7A07">
            <w:pPr>
              <w:pStyle w:val="TableText"/>
            </w:pPr>
            <w:r>
              <w:t>Click on the Import tab.</w:t>
            </w:r>
          </w:p>
        </w:tc>
      </w:tr>
      <w:tr w:rsidR="002B2F56" w14:paraId="2CC62862" w14:textId="77777777" w:rsidTr="00024E50">
        <w:tc>
          <w:tcPr>
            <w:tcW w:w="450" w:type="dxa"/>
            <w:tcBorders>
              <w:right w:val="nil"/>
            </w:tcBorders>
          </w:tcPr>
          <w:p w14:paraId="51F270D2" w14:textId="77777777" w:rsidR="002B2F56" w:rsidRDefault="002B2F56" w:rsidP="00024E50">
            <w:pPr>
              <w:pStyle w:val="TableNumber"/>
            </w:pPr>
            <w:r>
              <w:t>6</w:t>
            </w:r>
          </w:p>
        </w:tc>
        <w:tc>
          <w:tcPr>
            <w:tcW w:w="7650" w:type="dxa"/>
            <w:tcBorders>
              <w:top w:val="nil"/>
              <w:left w:val="nil"/>
              <w:bottom w:val="nil"/>
            </w:tcBorders>
          </w:tcPr>
          <w:p w14:paraId="5CDF0892" w14:textId="6ABF6D3A" w:rsidR="002B2F56" w:rsidRDefault="002B2F56" w:rsidP="005513DB">
            <w:pPr>
              <w:pStyle w:val="TableText"/>
            </w:pPr>
            <w:r>
              <w:t xml:space="preserve">Use the Choose File button to select the </w:t>
            </w:r>
            <w:r w:rsidRPr="00BD3187">
              <w:rPr>
                <w:rStyle w:val="MarginNote-URL"/>
              </w:rPr>
              <w:t>art</w:t>
            </w:r>
            <w:r w:rsidR="00BD3187" w:rsidRPr="00BD3187">
              <w:rPr>
                <w:rStyle w:val="MarginNote-URL"/>
              </w:rPr>
              <w:t>-</w:t>
            </w:r>
            <w:proofErr w:type="spellStart"/>
            <w:r w:rsidR="00BD3187" w:rsidRPr="00BD3187">
              <w:rPr>
                <w:rStyle w:val="MarginNote-URL"/>
              </w:rPr>
              <w:t>small</w:t>
            </w:r>
            <w:r w:rsidRPr="00BD3187">
              <w:rPr>
                <w:rStyle w:val="MarginNote-URL"/>
              </w:rPr>
              <w:t>.sql</w:t>
            </w:r>
            <w:proofErr w:type="spellEnd"/>
            <w:r>
              <w:t xml:space="preserve"> file examined in step 1. Then click the Go button.</w:t>
            </w:r>
          </w:p>
          <w:p w14:paraId="004BD3FE" w14:textId="77777777" w:rsidR="003B3E39" w:rsidRDefault="002B2F56" w:rsidP="00BD3187">
            <w:pPr>
              <w:pStyle w:val="TableComment"/>
            </w:pPr>
            <w:r>
              <w:t>If import works successfully, then you should be able to examine the tables in the database.</w:t>
            </w:r>
            <w:r w:rsidR="00BD3187">
              <w:t xml:space="preserve"> </w:t>
            </w:r>
          </w:p>
          <w:p w14:paraId="7358B289" w14:textId="287A5DD2" w:rsidR="002B2F56" w:rsidRDefault="00BD3187" w:rsidP="00BD3187">
            <w:pPr>
              <w:pStyle w:val="TableComment"/>
            </w:pPr>
            <w:r>
              <w:lastRenderedPageBreak/>
              <w:t>Probably one of the most common problems encountered by students is that a timeout error occurs</w:t>
            </w:r>
            <w:r w:rsidR="003B3E39">
              <w:t xml:space="preserve"> or that a file exceeds the maximum upload size</w:t>
            </w:r>
            <w:r>
              <w:t>. Fixing this may require modifying your php.ini configuration file</w:t>
            </w:r>
            <w:r w:rsidR="003B3E39">
              <w:t xml:space="preserve"> or using the MySQL Monitor instead to import the data</w:t>
            </w:r>
            <w:r>
              <w:t xml:space="preserve">. Ask your instructor (or look online) for guidance. </w:t>
            </w:r>
          </w:p>
        </w:tc>
      </w:tr>
      <w:tr w:rsidR="002B2F56" w14:paraId="31700D67" w14:textId="77777777" w:rsidTr="00024E50">
        <w:tc>
          <w:tcPr>
            <w:tcW w:w="450" w:type="dxa"/>
            <w:tcBorders>
              <w:right w:val="nil"/>
            </w:tcBorders>
          </w:tcPr>
          <w:p w14:paraId="4907FFC2" w14:textId="39431D13" w:rsidR="002B2F56" w:rsidRDefault="002B2F56" w:rsidP="00024E50">
            <w:pPr>
              <w:pStyle w:val="TableNumber"/>
            </w:pPr>
            <w:r>
              <w:lastRenderedPageBreak/>
              <w:t>7</w:t>
            </w:r>
          </w:p>
        </w:tc>
        <w:tc>
          <w:tcPr>
            <w:tcW w:w="7650" w:type="dxa"/>
            <w:tcBorders>
              <w:top w:val="nil"/>
              <w:left w:val="nil"/>
              <w:bottom w:val="nil"/>
            </w:tcBorders>
          </w:tcPr>
          <w:p w14:paraId="52EB8C3E" w14:textId="6B139C2D" w:rsidR="002B2F56" w:rsidRDefault="00BD3187" w:rsidP="00CD19D0">
            <w:pPr>
              <w:pStyle w:val="TableText"/>
            </w:pPr>
            <w:r>
              <w:t xml:space="preserve">Create a database named </w:t>
            </w:r>
            <w:r w:rsidRPr="008938C8">
              <w:rPr>
                <w:rStyle w:val="inline"/>
                <w:b/>
              </w:rPr>
              <w:t>travel</w:t>
            </w:r>
            <w:r>
              <w:t xml:space="preserve"> and then import </w:t>
            </w:r>
            <w:r w:rsidR="002B2F56" w:rsidRPr="002B2F56">
              <w:rPr>
                <w:rStyle w:val="MarginNote-URL"/>
              </w:rPr>
              <w:t>travels</w:t>
            </w:r>
            <w:r>
              <w:rPr>
                <w:rStyle w:val="MarginNote-URL"/>
              </w:rPr>
              <w:t>-</w:t>
            </w:r>
            <w:proofErr w:type="spellStart"/>
            <w:r>
              <w:rPr>
                <w:rStyle w:val="MarginNote-URL"/>
              </w:rPr>
              <w:t>small</w:t>
            </w:r>
            <w:r w:rsidR="002B2F56" w:rsidRPr="002B2F56">
              <w:rPr>
                <w:rStyle w:val="MarginNote-URL"/>
              </w:rPr>
              <w:t>.sql</w:t>
            </w:r>
            <w:proofErr w:type="spellEnd"/>
            <w:r w:rsidR="002B2F56">
              <w:t>.</w:t>
            </w:r>
            <w:r w:rsidR="008938C8">
              <w:t xml:space="preserve"> Verify that </w:t>
            </w:r>
            <w:r w:rsidR="00CD19D0">
              <w:t>it creates and populates a variety of tables.</w:t>
            </w:r>
          </w:p>
        </w:tc>
      </w:tr>
      <w:tr w:rsidR="002B2F56" w14:paraId="342B68B3" w14:textId="77777777" w:rsidTr="00024E50">
        <w:tc>
          <w:tcPr>
            <w:tcW w:w="450" w:type="dxa"/>
            <w:tcBorders>
              <w:right w:val="nil"/>
            </w:tcBorders>
          </w:tcPr>
          <w:p w14:paraId="32BEEAF5" w14:textId="77777777" w:rsidR="002B2F56" w:rsidRDefault="002B2F56" w:rsidP="00024E50">
            <w:pPr>
              <w:pStyle w:val="TableNumber"/>
            </w:pPr>
            <w:r>
              <w:t>8</w:t>
            </w:r>
          </w:p>
        </w:tc>
        <w:tc>
          <w:tcPr>
            <w:tcW w:w="7650" w:type="dxa"/>
            <w:tcBorders>
              <w:top w:val="nil"/>
              <w:left w:val="nil"/>
              <w:bottom w:val="nil"/>
            </w:tcBorders>
          </w:tcPr>
          <w:p w14:paraId="614877DE" w14:textId="709D9298" w:rsidR="002B2F56" w:rsidRDefault="00BD3187" w:rsidP="003B3E39">
            <w:pPr>
              <w:pStyle w:val="TableText"/>
            </w:pPr>
            <w:r>
              <w:t xml:space="preserve">Create a database named </w:t>
            </w:r>
            <w:r w:rsidR="003B3E39" w:rsidRPr="008938C8">
              <w:rPr>
                <w:rStyle w:val="inline"/>
                <w:b/>
              </w:rPr>
              <w:t>book</w:t>
            </w:r>
            <w:r>
              <w:t xml:space="preserve"> and then import </w:t>
            </w:r>
            <w:r w:rsidR="003B3E39">
              <w:rPr>
                <w:rStyle w:val="MarginNote-URL"/>
              </w:rPr>
              <w:t>books</w:t>
            </w:r>
            <w:r>
              <w:rPr>
                <w:rStyle w:val="MarginNote-URL"/>
              </w:rPr>
              <w:t>-</w:t>
            </w:r>
            <w:proofErr w:type="spellStart"/>
            <w:r>
              <w:rPr>
                <w:rStyle w:val="MarginNote-URL"/>
              </w:rPr>
              <w:t>small</w:t>
            </w:r>
            <w:r w:rsidRPr="002B2F56">
              <w:rPr>
                <w:rStyle w:val="MarginNote-URL"/>
              </w:rPr>
              <w:t>.sql</w:t>
            </w:r>
            <w:proofErr w:type="spellEnd"/>
            <w:r>
              <w:t>.</w:t>
            </w:r>
            <w:r w:rsidR="00CD19D0">
              <w:t xml:space="preserve"> Verify that it creates and populates a variety of tables.</w:t>
            </w:r>
          </w:p>
        </w:tc>
      </w:tr>
    </w:tbl>
    <w:p w14:paraId="35D9183A" w14:textId="77777777" w:rsidR="00990794" w:rsidRDefault="00634EA5" w:rsidP="00990794">
      <w:pPr>
        <w:pStyle w:val="Heading2"/>
      </w:pPr>
      <w:r>
        <w:t>SQL</w:t>
      </w:r>
    </w:p>
    <w:p w14:paraId="64832B28" w14:textId="77777777" w:rsidR="00F24D17" w:rsidRDefault="00F24D17" w:rsidP="00F24D17">
      <w:pPr>
        <w:pStyle w:val="BodyMain"/>
      </w:pPr>
      <w:r>
        <w:t>MySQL, like other relational databases, uses Structured Query Language or, as it is more commonly called, SQL (pronounced sequel) as the mechanism for storing and manipulating data. Later in the lab you will use PHP to execute SQL statements. However you will often find it helpful to run SQL statements directly in MySQL, especially when debugging.</w:t>
      </w:r>
    </w:p>
    <w:p w14:paraId="171B7F51" w14:textId="77777777" w:rsidR="00F24D17" w:rsidRPr="00F24D17" w:rsidRDefault="00F24D17" w:rsidP="00F24D17">
      <w:pPr>
        <w:pStyle w:val="BodyMain"/>
      </w:pPr>
      <w:r>
        <w:t xml:space="preserve">The following exercises </w:t>
      </w:r>
      <w:r w:rsidR="008B467A">
        <w:t xml:space="preserve">assume that your databases have been created and populated. They also </w:t>
      </w:r>
      <w:r>
        <w:t>use phpMyAdmin to run the SQL commands. Depending on your installation, you may instead be using the command line.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558F41DF" w14:textId="77777777" w:rsidTr="00596952">
        <w:trPr>
          <w:gridBefore w:val="1"/>
          <w:wBefore w:w="450" w:type="dxa"/>
        </w:trPr>
        <w:tc>
          <w:tcPr>
            <w:tcW w:w="7650" w:type="dxa"/>
            <w:tcBorders>
              <w:bottom w:val="single" w:sz="4" w:space="0" w:color="000080"/>
            </w:tcBorders>
            <w:shd w:val="clear" w:color="auto" w:fill="404040"/>
          </w:tcPr>
          <w:p w14:paraId="14EFFB7A" w14:textId="77777777" w:rsidR="000C6B1C" w:rsidRDefault="000C6B1C" w:rsidP="00634EA5">
            <w:pPr>
              <w:pStyle w:val="TableStepHead"/>
            </w:pPr>
            <w:r>
              <w:br w:type="page"/>
            </w:r>
            <w:r w:rsidR="00E20DE3">
              <w:rPr>
                <w:rStyle w:val="TableHeadingChar"/>
              </w:rPr>
              <w:t>EXERCISE 14</w:t>
            </w:r>
            <w:r w:rsidR="00596952">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t>Querying a Database</w:t>
            </w:r>
          </w:p>
        </w:tc>
      </w:tr>
      <w:tr w:rsidR="000C6B1C" w14:paraId="6D7450C3" w14:textId="77777777" w:rsidTr="00596952">
        <w:tc>
          <w:tcPr>
            <w:tcW w:w="450" w:type="dxa"/>
            <w:tcBorders>
              <w:right w:val="nil"/>
            </w:tcBorders>
          </w:tcPr>
          <w:p w14:paraId="73DEFDF2" w14:textId="77777777" w:rsidR="000C6B1C" w:rsidRDefault="000C6B1C" w:rsidP="00596952">
            <w:pPr>
              <w:pStyle w:val="TableNumber"/>
            </w:pPr>
            <w:r>
              <w:t>1</w:t>
            </w:r>
          </w:p>
        </w:tc>
        <w:tc>
          <w:tcPr>
            <w:tcW w:w="7650" w:type="dxa"/>
            <w:tcBorders>
              <w:top w:val="nil"/>
              <w:left w:val="nil"/>
              <w:bottom w:val="nil"/>
            </w:tcBorders>
          </w:tcPr>
          <w:p w14:paraId="4CC1295F" w14:textId="77777777" w:rsidR="000C6B1C" w:rsidRDefault="008B467A" w:rsidP="005513DB">
            <w:pPr>
              <w:pStyle w:val="TableText"/>
            </w:pPr>
            <w:r>
              <w:t>In phpMyAdmin, click on the art database</w:t>
            </w:r>
            <w:r w:rsidR="0060643C">
              <w:t xml:space="preserve">, then click on the </w:t>
            </w:r>
            <w:r w:rsidR="0060643C" w:rsidRPr="0034181D">
              <w:rPr>
                <w:rStyle w:val="NoteLeadIn"/>
              </w:rPr>
              <w:t>SQL</w:t>
            </w:r>
            <w:r w:rsidR="0060643C">
              <w:t xml:space="preserve"> tab.</w:t>
            </w:r>
          </w:p>
          <w:p w14:paraId="295CF01D" w14:textId="77777777" w:rsidR="0060643C" w:rsidRDefault="0060643C" w:rsidP="005513DB">
            <w:pPr>
              <w:pStyle w:val="TableComment"/>
            </w:pPr>
            <w:r>
              <w:t>You should see the message “</w:t>
            </w:r>
            <w:r w:rsidRPr="0060643C">
              <w:t>Run SQL query/queries on database art:</w:t>
            </w:r>
            <w:r>
              <w:t>”</w:t>
            </w:r>
          </w:p>
        </w:tc>
      </w:tr>
      <w:tr w:rsidR="000C6B1C" w14:paraId="75066D24" w14:textId="77777777" w:rsidTr="00596952">
        <w:tc>
          <w:tcPr>
            <w:tcW w:w="450" w:type="dxa"/>
            <w:tcBorders>
              <w:right w:val="nil"/>
            </w:tcBorders>
          </w:tcPr>
          <w:p w14:paraId="224B4CF1" w14:textId="77777777" w:rsidR="000C6B1C" w:rsidRDefault="000C6B1C" w:rsidP="00596952">
            <w:pPr>
              <w:pStyle w:val="TableNumber"/>
            </w:pPr>
            <w:r>
              <w:t>2</w:t>
            </w:r>
          </w:p>
        </w:tc>
        <w:tc>
          <w:tcPr>
            <w:tcW w:w="7650" w:type="dxa"/>
            <w:tcBorders>
              <w:top w:val="nil"/>
              <w:left w:val="nil"/>
              <w:bottom w:val="nil"/>
            </w:tcBorders>
          </w:tcPr>
          <w:p w14:paraId="3DD37605" w14:textId="77777777" w:rsidR="000C6B1C" w:rsidRDefault="0060643C" w:rsidP="005513DB">
            <w:pPr>
              <w:pStyle w:val="TableText"/>
            </w:pPr>
            <w:r>
              <w:t>In the blank SQL window, enter the following.</w:t>
            </w:r>
          </w:p>
          <w:p w14:paraId="746367B1" w14:textId="783AB919" w:rsidR="0060643C" w:rsidRDefault="00CD19D0" w:rsidP="0060643C">
            <w:pPr>
              <w:pStyle w:val="CodeAbove"/>
            </w:pPr>
            <w:proofErr w:type="gramStart"/>
            <w:r>
              <w:t>select</w:t>
            </w:r>
            <w:proofErr w:type="gramEnd"/>
            <w:r>
              <w:t xml:space="preserve"> * from A</w:t>
            </w:r>
            <w:r w:rsidR="0060643C" w:rsidRPr="0060643C">
              <w:t>rtists</w:t>
            </w:r>
          </w:p>
          <w:p w14:paraId="248DF540" w14:textId="295C321C" w:rsidR="0060643C" w:rsidRDefault="007D7982" w:rsidP="007D3487">
            <w:pPr>
              <w:pStyle w:val="TableComment"/>
            </w:pPr>
            <w:r>
              <w:t xml:space="preserve">In MySQL, </w:t>
            </w:r>
            <w:r w:rsidR="00CD19D0">
              <w:t>database names correspond to operati</w:t>
            </w:r>
            <w:r>
              <w:t xml:space="preserve">ng system directories </w:t>
            </w:r>
            <w:r w:rsidR="007D3487">
              <w:t>while</w:t>
            </w:r>
            <w:r>
              <w:t xml:space="preserve"> tables</w:t>
            </w:r>
            <w:r w:rsidR="00CD19D0">
              <w:t xml:space="preserve"> correspond to one</w:t>
            </w:r>
            <w:r w:rsidR="007D3487">
              <w:t xml:space="preserve"> or more operating system files.</w:t>
            </w:r>
            <w:r w:rsidR="00CD19D0">
              <w:t xml:space="preserve"> </w:t>
            </w:r>
            <w:r w:rsidR="007D3487">
              <w:t xml:space="preserve">Because of this correspondence, </w:t>
            </w:r>
            <w:r w:rsidR="00CD19D0">
              <w:t>table and database names ARE case sensitive</w:t>
            </w:r>
            <w:r>
              <w:t xml:space="preserve"> on non-Windows operating systems.</w:t>
            </w:r>
          </w:p>
        </w:tc>
      </w:tr>
      <w:tr w:rsidR="0060643C" w14:paraId="03672E20" w14:textId="77777777" w:rsidTr="00596952">
        <w:tc>
          <w:tcPr>
            <w:tcW w:w="450" w:type="dxa"/>
            <w:tcBorders>
              <w:right w:val="nil"/>
            </w:tcBorders>
          </w:tcPr>
          <w:p w14:paraId="1295F691" w14:textId="77777777" w:rsidR="0060643C" w:rsidRDefault="0060643C" w:rsidP="00596952">
            <w:pPr>
              <w:pStyle w:val="TableNumber"/>
            </w:pPr>
            <w:r>
              <w:t>3</w:t>
            </w:r>
          </w:p>
        </w:tc>
        <w:tc>
          <w:tcPr>
            <w:tcW w:w="7650" w:type="dxa"/>
            <w:tcBorders>
              <w:top w:val="nil"/>
              <w:left w:val="nil"/>
              <w:bottom w:val="nil"/>
            </w:tcBorders>
          </w:tcPr>
          <w:p w14:paraId="1E20CF27" w14:textId="77777777" w:rsidR="0060643C" w:rsidRDefault="0060643C" w:rsidP="005513DB">
            <w:pPr>
              <w:pStyle w:val="TableText"/>
            </w:pPr>
            <w:r>
              <w:t>Now press the Go button.</w:t>
            </w:r>
          </w:p>
          <w:p w14:paraId="6BB7C0AA" w14:textId="77777777" w:rsidR="0060643C" w:rsidRDefault="0060643C" w:rsidP="005513DB">
            <w:pPr>
              <w:pStyle w:val="TableComment"/>
            </w:pPr>
            <w:r>
              <w:t>This will run the query. Notice that only the first 30 records are retrieved. This limit is appended to each query for performance reasons (you likely will not want all million records in a given table for instance). If you wish to see all the records retrieved from a query, there is a Show All link at the bottom of the retrieved records.</w:t>
            </w:r>
          </w:p>
        </w:tc>
      </w:tr>
      <w:tr w:rsidR="0060643C" w14:paraId="56653BC5" w14:textId="77777777" w:rsidTr="00596952">
        <w:tc>
          <w:tcPr>
            <w:tcW w:w="450" w:type="dxa"/>
            <w:tcBorders>
              <w:right w:val="nil"/>
            </w:tcBorders>
          </w:tcPr>
          <w:p w14:paraId="2861388D" w14:textId="77777777" w:rsidR="0060643C" w:rsidRDefault="0060643C" w:rsidP="00596952">
            <w:pPr>
              <w:pStyle w:val="TableNumber"/>
            </w:pPr>
            <w:r>
              <w:t>4</w:t>
            </w:r>
          </w:p>
        </w:tc>
        <w:tc>
          <w:tcPr>
            <w:tcW w:w="7650" w:type="dxa"/>
            <w:tcBorders>
              <w:top w:val="nil"/>
              <w:left w:val="nil"/>
              <w:bottom w:val="nil"/>
            </w:tcBorders>
          </w:tcPr>
          <w:p w14:paraId="34C3322B" w14:textId="77777777" w:rsidR="0060643C" w:rsidRDefault="0060643C" w:rsidP="005513DB">
            <w:pPr>
              <w:pStyle w:val="TableText"/>
            </w:pPr>
            <w:r>
              <w:t xml:space="preserve">Return to the SQL </w:t>
            </w:r>
            <w:r w:rsidR="00B95E17">
              <w:t xml:space="preserve">window, </w:t>
            </w:r>
            <w:r>
              <w:t>enter the following new query</w:t>
            </w:r>
            <w:r w:rsidR="00B95E17">
              <w:t>, and then press Go.</w:t>
            </w:r>
          </w:p>
          <w:p w14:paraId="3F687742" w14:textId="371FDAC2" w:rsidR="00BA5E6B" w:rsidRDefault="001E69D2" w:rsidP="001E69D2">
            <w:pPr>
              <w:pStyle w:val="CodeAbove"/>
            </w:pPr>
            <w:proofErr w:type="gramStart"/>
            <w:r>
              <w:t>select</w:t>
            </w:r>
            <w:proofErr w:type="gramEnd"/>
            <w:r>
              <w:t xml:space="preserve"> </w:t>
            </w:r>
            <w:proofErr w:type="spellStart"/>
            <w:r w:rsidR="007D7982">
              <w:t>painting</w:t>
            </w:r>
            <w:r w:rsidR="0060643C" w:rsidRPr="0060643C">
              <w:t>id</w:t>
            </w:r>
            <w:proofErr w:type="spellEnd"/>
            <w:r w:rsidR="0060643C" w:rsidRPr="0060643C">
              <w:t xml:space="preserve">, title, yearofwork from </w:t>
            </w:r>
            <w:r w:rsidR="00CD19D0">
              <w:t>Paintings</w:t>
            </w:r>
            <w:r w:rsidR="0060643C" w:rsidRPr="0060643C">
              <w:t xml:space="preserve"> </w:t>
            </w:r>
          </w:p>
          <w:p w14:paraId="25B3FE70" w14:textId="77777777" w:rsidR="0060643C" w:rsidRDefault="0060643C" w:rsidP="00BA5E6B">
            <w:pPr>
              <w:pStyle w:val="Code"/>
            </w:pPr>
            <w:r w:rsidRPr="0060643C">
              <w:t>where yearofwork &lt; 1600</w:t>
            </w:r>
          </w:p>
          <w:p w14:paraId="0534D1E7" w14:textId="3CEBB2A0" w:rsidR="001E69D2" w:rsidRDefault="001E69D2" w:rsidP="007D7982">
            <w:pPr>
              <w:pStyle w:val="TableComment"/>
            </w:pPr>
            <w:r>
              <w:lastRenderedPageBreak/>
              <w:t xml:space="preserve">This will display just the </w:t>
            </w:r>
            <w:r w:rsidR="007D7982">
              <w:t>paintings</w:t>
            </w:r>
            <w:r>
              <w:t xml:space="preserve"> prior to 1600.</w:t>
            </w:r>
            <w:r w:rsidR="00BA5E6B">
              <w:t xml:space="preserve"> Notice that in MySQL, a query can be spread across multiple lines.</w:t>
            </w:r>
            <w:r w:rsidR="007D7982">
              <w:t xml:space="preserve"> SQL in general is not case sensitive, which means you do not have to worry about the case of field names. However, remember the comment in the above step 2: in MySQL, table names are case sensitive on non-Windows environments.</w:t>
            </w:r>
          </w:p>
        </w:tc>
      </w:tr>
      <w:tr w:rsidR="00B95E17" w14:paraId="7439703D" w14:textId="77777777" w:rsidTr="00596952">
        <w:tc>
          <w:tcPr>
            <w:tcW w:w="450" w:type="dxa"/>
            <w:tcBorders>
              <w:right w:val="nil"/>
            </w:tcBorders>
          </w:tcPr>
          <w:p w14:paraId="04B2DEE5" w14:textId="77777777" w:rsidR="00B95E17" w:rsidRDefault="00B95E17" w:rsidP="00596952">
            <w:pPr>
              <w:pStyle w:val="TableNumber"/>
            </w:pPr>
            <w:r>
              <w:lastRenderedPageBreak/>
              <w:t>5</w:t>
            </w:r>
          </w:p>
        </w:tc>
        <w:tc>
          <w:tcPr>
            <w:tcW w:w="7650" w:type="dxa"/>
            <w:tcBorders>
              <w:top w:val="nil"/>
              <w:left w:val="nil"/>
              <w:bottom w:val="nil"/>
            </w:tcBorders>
          </w:tcPr>
          <w:p w14:paraId="5D1DA100" w14:textId="77777777" w:rsidR="00B95E17" w:rsidRDefault="001E69D2" w:rsidP="005513DB">
            <w:pPr>
              <w:pStyle w:val="TableText"/>
            </w:pPr>
            <w:r>
              <w:t xml:space="preserve">Modify the query (you can click the </w:t>
            </w:r>
            <w:r w:rsidRPr="001E69D2">
              <w:rPr>
                <w:rStyle w:val="NoteLeadIn"/>
              </w:rPr>
              <w:t>Show query box</w:t>
            </w:r>
            <w:r>
              <w:t xml:space="preserve"> link) as follows and test.</w:t>
            </w:r>
          </w:p>
          <w:p w14:paraId="54B6647A" w14:textId="6ED4F67B" w:rsidR="001E69D2" w:rsidRDefault="001E69D2" w:rsidP="007D7982">
            <w:pPr>
              <w:pStyle w:val="CodeAbove"/>
            </w:pPr>
            <w:proofErr w:type="gramStart"/>
            <w:r>
              <w:t>select</w:t>
            </w:r>
            <w:proofErr w:type="gramEnd"/>
            <w:r>
              <w:t xml:space="preserve"> </w:t>
            </w:r>
            <w:proofErr w:type="spellStart"/>
            <w:r w:rsidR="007D7982">
              <w:t>painting</w:t>
            </w:r>
            <w:r w:rsidR="007D7982" w:rsidRPr="0060643C">
              <w:t>id</w:t>
            </w:r>
            <w:proofErr w:type="spellEnd"/>
            <w:r w:rsidRPr="0060643C">
              <w:t xml:space="preserve">, title, yearofwork from </w:t>
            </w:r>
            <w:r w:rsidR="007D7982">
              <w:t>Paintings</w:t>
            </w:r>
            <w:r>
              <w:br/>
            </w:r>
            <w:r w:rsidRPr="0060643C">
              <w:t>where yearofwork &lt; 1600</w:t>
            </w:r>
            <w:r>
              <w:t xml:space="preserve"> </w:t>
            </w:r>
            <w:r w:rsidRPr="001E69D2">
              <w:rPr>
                <w:rStyle w:val="CodeBoldChar"/>
              </w:rPr>
              <w:t>order by yearofwork</w:t>
            </w:r>
          </w:p>
        </w:tc>
      </w:tr>
      <w:tr w:rsidR="001E69D2" w14:paraId="2C844133" w14:textId="77777777" w:rsidTr="00596952">
        <w:tc>
          <w:tcPr>
            <w:tcW w:w="450" w:type="dxa"/>
            <w:tcBorders>
              <w:right w:val="nil"/>
            </w:tcBorders>
          </w:tcPr>
          <w:p w14:paraId="5A93BEC8" w14:textId="77777777" w:rsidR="001E69D2" w:rsidRDefault="001E69D2" w:rsidP="00596952">
            <w:pPr>
              <w:pStyle w:val="TableNumber"/>
            </w:pPr>
            <w:r>
              <w:t>6</w:t>
            </w:r>
          </w:p>
        </w:tc>
        <w:tc>
          <w:tcPr>
            <w:tcW w:w="7650" w:type="dxa"/>
            <w:tcBorders>
              <w:top w:val="nil"/>
              <w:left w:val="nil"/>
              <w:bottom w:val="nil"/>
            </w:tcBorders>
          </w:tcPr>
          <w:p w14:paraId="710AEAC6" w14:textId="77777777" w:rsidR="00451F41" w:rsidRDefault="00451F41" w:rsidP="005513DB">
            <w:pPr>
              <w:pStyle w:val="TableText"/>
            </w:pPr>
            <w:r>
              <w:t>Modify the query as follows and test.</w:t>
            </w:r>
          </w:p>
          <w:p w14:paraId="4ADDB241" w14:textId="77777777" w:rsidR="00451F41" w:rsidRDefault="00451F41" w:rsidP="00451F41">
            <w:pPr>
              <w:pStyle w:val="CodeAbove"/>
            </w:pPr>
            <w:r>
              <w:t>SELECT Artists.ArtistID, Title, YearOfWork, LastName FROM Artists</w:t>
            </w:r>
          </w:p>
          <w:p w14:paraId="360C3910" w14:textId="12061067" w:rsidR="001E69D2" w:rsidRDefault="00451F41" w:rsidP="00451F41">
            <w:pPr>
              <w:pStyle w:val="Code"/>
            </w:pPr>
            <w:r>
              <w:t xml:space="preserve">INNER JOIN </w:t>
            </w:r>
            <w:r w:rsidR="007D7982">
              <w:t>Paintings</w:t>
            </w:r>
            <w:r>
              <w:t xml:space="preserve"> ON Artists.ArtistID = </w:t>
            </w:r>
            <w:proofErr w:type="spellStart"/>
            <w:r w:rsidR="007D7982">
              <w:t>Paintings</w:t>
            </w:r>
            <w:r>
              <w:t>.ArtistID</w:t>
            </w:r>
            <w:proofErr w:type="spellEnd"/>
          </w:p>
          <w:p w14:paraId="0DF5DF4D" w14:textId="212F3B41" w:rsidR="00451F41" w:rsidRDefault="00395A20" w:rsidP="005513DB">
            <w:pPr>
              <w:pStyle w:val="TableComment"/>
            </w:pPr>
            <w:r>
              <w:t xml:space="preserve">This query contains a join since it queries information from two tables. Notice that you must preface ArtistId with the table name since both joined tables contain a field called </w:t>
            </w:r>
            <w:proofErr w:type="spellStart"/>
            <w:r>
              <w:t>ArtistId</w:t>
            </w:r>
            <w:proofErr w:type="spellEnd"/>
            <w:r>
              <w:t>.</w:t>
            </w:r>
          </w:p>
        </w:tc>
      </w:tr>
      <w:tr w:rsidR="00451F41" w14:paraId="63C9C372" w14:textId="77777777" w:rsidTr="00596952">
        <w:tc>
          <w:tcPr>
            <w:tcW w:w="450" w:type="dxa"/>
            <w:tcBorders>
              <w:right w:val="nil"/>
            </w:tcBorders>
          </w:tcPr>
          <w:p w14:paraId="68C60C27" w14:textId="77777777" w:rsidR="00451F41" w:rsidRDefault="00451F41" w:rsidP="00596952">
            <w:pPr>
              <w:pStyle w:val="TableNumber"/>
            </w:pPr>
            <w:r>
              <w:t>7</w:t>
            </w:r>
          </w:p>
        </w:tc>
        <w:tc>
          <w:tcPr>
            <w:tcW w:w="7650" w:type="dxa"/>
            <w:tcBorders>
              <w:top w:val="nil"/>
              <w:left w:val="nil"/>
              <w:bottom w:val="nil"/>
            </w:tcBorders>
          </w:tcPr>
          <w:p w14:paraId="10CD3114" w14:textId="77777777" w:rsidR="00451F41" w:rsidRDefault="00451F41" w:rsidP="005513DB">
            <w:pPr>
              <w:pStyle w:val="TableText"/>
            </w:pPr>
            <w:r>
              <w:t>Modify the query as follows and test.</w:t>
            </w:r>
          </w:p>
          <w:p w14:paraId="2AE077E0" w14:textId="77777777" w:rsidR="00451F41" w:rsidRDefault="00451F41" w:rsidP="00451F41">
            <w:pPr>
              <w:pStyle w:val="CodeAbove"/>
            </w:pPr>
            <w:r>
              <w:t>SELECT Nationality, Count(ArtistID) AS NumArtists</w:t>
            </w:r>
          </w:p>
          <w:p w14:paraId="00639B47" w14:textId="77777777" w:rsidR="00451F41" w:rsidRDefault="00451F41" w:rsidP="00451F41">
            <w:pPr>
              <w:pStyle w:val="Code"/>
            </w:pPr>
            <w:r>
              <w:t>FROM Artists</w:t>
            </w:r>
          </w:p>
          <w:p w14:paraId="0848B08A" w14:textId="77777777" w:rsidR="00451F41" w:rsidRDefault="00451F41" w:rsidP="00451F41">
            <w:pPr>
              <w:pStyle w:val="Code"/>
            </w:pPr>
            <w:r>
              <w:t>GROUP BY Nationality</w:t>
            </w:r>
          </w:p>
          <w:p w14:paraId="67A94505" w14:textId="77777777" w:rsidR="00395A20" w:rsidRDefault="00395A20" w:rsidP="005513DB">
            <w:pPr>
              <w:pStyle w:val="TableComment"/>
            </w:pPr>
            <w:r>
              <w:t>This query contains an aggregate function as well as a grouping command.</w:t>
            </w:r>
          </w:p>
        </w:tc>
      </w:tr>
    </w:tbl>
    <w:p w14:paraId="4E5BD9E2" w14:textId="77777777" w:rsidR="00BA5E6B" w:rsidRPr="002D0E06" w:rsidRDefault="00BA5E6B" w:rsidP="00BA5E6B">
      <w:pPr>
        <w:pStyle w:val="FigureImage"/>
      </w:pPr>
      <w:r>
        <w:rPr>
          <w:noProof/>
          <w:lang w:val="en-US"/>
        </w:rPr>
        <w:drawing>
          <wp:inline distT="0" distB="0" distL="0" distR="0" wp14:anchorId="0D29F5E6" wp14:editId="1DCB26DD">
            <wp:extent cx="4800600" cy="311074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00600" cy="3110749"/>
                    </a:xfrm>
                    <a:prstGeom prst="rect">
                      <a:avLst/>
                    </a:prstGeom>
                    <a:noFill/>
                    <a:ln w="9525">
                      <a:noFill/>
                      <a:miter lim="800000"/>
                      <a:headEnd/>
                      <a:tailEnd/>
                    </a:ln>
                  </pic:spPr>
                </pic:pic>
              </a:graphicData>
            </a:graphic>
          </wp:inline>
        </w:drawing>
      </w:r>
    </w:p>
    <w:p w14:paraId="34C29B67" w14:textId="77777777" w:rsidR="00BA5E6B" w:rsidRDefault="00E20DE3" w:rsidP="00BA5E6B">
      <w:pPr>
        <w:pStyle w:val="Caption"/>
      </w:pPr>
      <w:r>
        <w:t>Figure 14</w:t>
      </w:r>
      <w:r w:rsidR="00BA5E6B" w:rsidRPr="002D0E06">
        <w:t>.</w:t>
      </w:r>
      <w:r w:rsidR="00520F92">
        <w:fldChar w:fldCharType="begin"/>
      </w:r>
      <w:r w:rsidR="009C5293">
        <w:instrText xml:space="preserve"> SEQ Figure \* ARABIC </w:instrText>
      </w:r>
      <w:r w:rsidR="00520F92">
        <w:fldChar w:fldCharType="separate"/>
      </w:r>
      <w:r w:rsidR="007D7982">
        <w:rPr>
          <w:noProof/>
        </w:rPr>
        <w:t>2</w:t>
      </w:r>
      <w:r w:rsidR="00520F92">
        <w:fldChar w:fldCharType="end"/>
      </w:r>
      <w:r w:rsidR="00BA5E6B" w:rsidRPr="002D0E06">
        <w:t xml:space="preserve"> – </w:t>
      </w:r>
      <w:r>
        <w:t>EXERCISE 14</w:t>
      </w:r>
      <w:r w:rsidR="00BA5E6B">
        <w:t>.4</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6487F7FE" w14:textId="77777777" w:rsidTr="00596952">
        <w:trPr>
          <w:gridBefore w:val="1"/>
          <w:wBefore w:w="450" w:type="dxa"/>
        </w:trPr>
        <w:tc>
          <w:tcPr>
            <w:tcW w:w="7650" w:type="dxa"/>
            <w:tcBorders>
              <w:bottom w:val="single" w:sz="4" w:space="0" w:color="000080"/>
            </w:tcBorders>
            <w:shd w:val="clear" w:color="auto" w:fill="404040"/>
          </w:tcPr>
          <w:p w14:paraId="28D09244" w14:textId="77777777" w:rsidR="000C6B1C" w:rsidRDefault="000C6B1C" w:rsidP="00596952">
            <w:pPr>
              <w:pStyle w:val="TableStepHead"/>
            </w:pPr>
            <w:r>
              <w:br w:type="page"/>
            </w:r>
            <w:r w:rsidR="00E20DE3">
              <w:rPr>
                <w:rStyle w:val="TableHeadingChar"/>
              </w:rPr>
              <w:t>EXERCISE 14</w:t>
            </w:r>
            <w:r w:rsidR="00596952">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Modifying Records</w:t>
            </w:r>
          </w:p>
        </w:tc>
      </w:tr>
      <w:tr w:rsidR="000C6B1C" w14:paraId="75307997" w14:textId="77777777" w:rsidTr="00596952">
        <w:tc>
          <w:tcPr>
            <w:tcW w:w="450" w:type="dxa"/>
            <w:tcBorders>
              <w:right w:val="nil"/>
            </w:tcBorders>
          </w:tcPr>
          <w:p w14:paraId="4F41BB71" w14:textId="77777777" w:rsidR="000C6B1C" w:rsidRDefault="000C6B1C" w:rsidP="00596952">
            <w:pPr>
              <w:pStyle w:val="TableNumber"/>
            </w:pPr>
            <w:r>
              <w:lastRenderedPageBreak/>
              <w:t>1</w:t>
            </w:r>
          </w:p>
        </w:tc>
        <w:tc>
          <w:tcPr>
            <w:tcW w:w="7650" w:type="dxa"/>
            <w:tcBorders>
              <w:top w:val="nil"/>
              <w:left w:val="nil"/>
              <w:bottom w:val="nil"/>
            </w:tcBorders>
          </w:tcPr>
          <w:p w14:paraId="27C0B4AB" w14:textId="77777777" w:rsidR="00410572" w:rsidRDefault="00410572" w:rsidP="005513DB">
            <w:pPr>
              <w:pStyle w:val="TableText"/>
            </w:pPr>
            <w:r>
              <w:t xml:space="preserve">In phpMyAdmin, click on the </w:t>
            </w:r>
            <w:r w:rsidRPr="007D7982">
              <w:rPr>
                <w:b/>
              </w:rPr>
              <w:t>art</w:t>
            </w:r>
            <w:r>
              <w:t xml:space="preserve"> database, </w:t>
            </w:r>
            <w:proofErr w:type="gramStart"/>
            <w:r>
              <w:t>then</w:t>
            </w:r>
            <w:proofErr w:type="gramEnd"/>
            <w:r>
              <w:t xml:space="preserve"> click on the SQL tab.</w:t>
            </w:r>
          </w:p>
          <w:p w14:paraId="26DFDD10" w14:textId="77777777" w:rsidR="000C6B1C" w:rsidRDefault="00410572" w:rsidP="005513DB">
            <w:pPr>
              <w:pStyle w:val="TableComment"/>
            </w:pPr>
            <w:r>
              <w:t>You should see the message “</w:t>
            </w:r>
            <w:r w:rsidRPr="0060643C">
              <w:t>Run SQL query/queries on database art:</w:t>
            </w:r>
            <w:r>
              <w:t>”</w:t>
            </w:r>
          </w:p>
        </w:tc>
      </w:tr>
      <w:tr w:rsidR="000C6B1C" w14:paraId="1E4C60C3" w14:textId="77777777" w:rsidTr="00596952">
        <w:tc>
          <w:tcPr>
            <w:tcW w:w="450" w:type="dxa"/>
            <w:tcBorders>
              <w:right w:val="nil"/>
            </w:tcBorders>
          </w:tcPr>
          <w:p w14:paraId="5FB57A55" w14:textId="77777777" w:rsidR="000C6B1C" w:rsidRDefault="000C6B1C" w:rsidP="00596952">
            <w:pPr>
              <w:pStyle w:val="TableNumber"/>
            </w:pPr>
            <w:r>
              <w:t>2</w:t>
            </w:r>
          </w:p>
        </w:tc>
        <w:tc>
          <w:tcPr>
            <w:tcW w:w="7650" w:type="dxa"/>
            <w:tcBorders>
              <w:top w:val="nil"/>
              <w:left w:val="nil"/>
              <w:bottom w:val="nil"/>
            </w:tcBorders>
          </w:tcPr>
          <w:p w14:paraId="5022FF0C" w14:textId="77777777" w:rsidR="00410572" w:rsidRDefault="00410572" w:rsidP="005513DB">
            <w:pPr>
              <w:pStyle w:val="TableText"/>
            </w:pPr>
            <w:r>
              <w:t>In the blank SQL window, enter the following.</w:t>
            </w:r>
          </w:p>
          <w:p w14:paraId="699F45F9" w14:textId="16E55580" w:rsidR="000C6B1C" w:rsidRDefault="007D7982" w:rsidP="00410572">
            <w:pPr>
              <w:pStyle w:val="CodeAbove"/>
            </w:pPr>
            <w:proofErr w:type="gramStart"/>
            <w:r>
              <w:t>insert</w:t>
            </w:r>
            <w:proofErr w:type="gramEnd"/>
            <w:r>
              <w:t xml:space="preserve"> into A</w:t>
            </w:r>
            <w:r w:rsidR="00410572">
              <w:t>rtists (firstname, lastname, nationality, yearofbirth, yearofdeath) values ('Palma','Vecchio','Italy',1480,1528)</w:t>
            </w:r>
          </w:p>
        </w:tc>
      </w:tr>
      <w:tr w:rsidR="00410572" w14:paraId="2A13D01E" w14:textId="77777777" w:rsidTr="00596952">
        <w:tc>
          <w:tcPr>
            <w:tcW w:w="450" w:type="dxa"/>
            <w:tcBorders>
              <w:right w:val="nil"/>
            </w:tcBorders>
          </w:tcPr>
          <w:p w14:paraId="7328E39E" w14:textId="77777777" w:rsidR="00410572" w:rsidRDefault="00410572" w:rsidP="00596952">
            <w:pPr>
              <w:pStyle w:val="TableNumber"/>
            </w:pPr>
            <w:r>
              <w:t>3</w:t>
            </w:r>
          </w:p>
        </w:tc>
        <w:tc>
          <w:tcPr>
            <w:tcW w:w="7650" w:type="dxa"/>
            <w:tcBorders>
              <w:top w:val="nil"/>
              <w:left w:val="nil"/>
              <w:bottom w:val="nil"/>
            </w:tcBorders>
          </w:tcPr>
          <w:p w14:paraId="02B108E2" w14:textId="77777777" w:rsidR="00410572" w:rsidRDefault="00410572" w:rsidP="005513DB">
            <w:pPr>
              <w:pStyle w:val="TableText"/>
            </w:pPr>
            <w:r>
              <w:t>Press the Go button.</w:t>
            </w:r>
          </w:p>
          <w:p w14:paraId="5CAE698B" w14:textId="77777777" w:rsidR="00410572" w:rsidRDefault="00410572" w:rsidP="005513DB">
            <w:pPr>
              <w:pStyle w:val="TableComment"/>
            </w:pPr>
            <w:r>
              <w:t>You should see message about one row being inserted.</w:t>
            </w:r>
          </w:p>
        </w:tc>
      </w:tr>
      <w:tr w:rsidR="00410572" w14:paraId="2512CCEE" w14:textId="77777777" w:rsidTr="00596952">
        <w:tc>
          <w:tcPr>
            <w:tcW w:w="450" w:type="dxa"/>
            <w:tcBorders>
              <w:right w:val="nil"/>
            </w:tcBorders>
          </w:tcPr>
          <w:p w14:paraId="5523D87A" w14:textId="77777777" w:rsidR="00410572" w:rsidRDefault="00410572" w:rsidP="00596952">
            <w:pPr>
              <w:pStyle w:val="TableNumber"/>
            </w:pPr>
            <w:r>
              <w:t>4</w:t>
            </w:r>
          </w:p>
        </w:tc>
        <w:tc>
          <w:tcPr>
            <w:tcW w:w="7650" w:type="dxa"/>
            <w:tcBorders>
              <w:top w:val="nil"/>
              <w:left w:val="nil"/>
              <w:bottom w:val="nil"/>
            </w:tcBorders>
          </w:tcPr>
          <w:p w14:paraId="5B34A865" w14:textId="77777777" w:rsidR="00410572" w:rsidRDefault="00410572" w:rsidP="005513DB">
            <w:pPr>
              <w:pStyle w:val="TableText"/>
            </w:pPr>
            <w:r>
              <w:t>Examine the just-inserted record by running the following query.</w:t>
            </w:r>
          </w:p>
          <w:p w14:paraId="0E2D0FFF" w14:textId="65068D9D" w:rsidR="00410572" w:rsidRDefault="007D7982" w:rsidP="00410572">
            <w:pPr>
              <w:pStyle w:val="CodeAbove"/>
            </w:pPr>
            <w:proofErr w:type="gramStart"/>
            <w:r>
              <w:t>select</w:t>
            </w:r>
            <w:proofErr w:type="gramEnd"/>
            <w:r>
              <w:t xml:space="preserve"> * from A</w:t>
            </w:r>
            <w:r w:rsidR="00410572" w:rsidRPr="00410572">
              <w:t>rtists where lastname = 'Vecchio'</w:t>
            </w:r>
          </w:p>
          <w:p w14:paraId="71CB734A" w14:textId="77777777" w:rsidR="00410572" w:rsidRDefault="00410572" w:rsidP="005513DB">
            <w:pPr>
              <w:pStyle w:val="TableComment"/>
            </w:pPr>
            <w:r>
              <w:t xml:space="preserve">Notice that </w:t>
            </w:r>
            <w:r w:rsidRPr="00410572">
              <w:rPr>
                <w:rStyle w:val="CodeChar"/>
              </w:rPr>
              <w:t>ArtistId</w:t>
            </w:r>
            <w:r>
              <w:t xml:space="preserve"> value</w:t>
            </w:r>
            <w:r w:rsidR="00F04579">
              <w:t xml:space="preserve"> has been auto-generated by MySQL. This has happened because this key field has the auto-increment property set to true.</w:t>
            </w:r>
          </w:p>
        </w:tc>
      </w:tr>
      <w:tr w:rsidR="00410572" w14:paraId="5DA78C89" w14:textId="77777777" w:rsidTr="00596952">
        <w:tc>
          <w:tcPr>
            <w:tcW w:w="450" w:type="dxa"/>
            <w:tcBorders>
              <w:right w:val="nil"/>
            </w:tcBorders>
          </w:tcPr>
          <w:p w14:paraId="5D4C816E" w14:textId="77777777" w:rsidR="00410572" w:rsidRDefault="00410572" w:rsidP="00596952">
            <w:pPr>
              <w:pStyle w:val="TableNumber"/>
            </w:pPr>
            <w:r>
              <w:t>5</w:t>
            </w:r>
          </w:p>
        </w:tc>
        <w:tc>
          <w:tcPr>
            <w:tcW w:w="7650" w:type="dxa"/>
            <w:tcBorders>
              <w:top w:val="nil"/>
              <w:left w:val="nil"/>
              <w:bottom w:val="nil"/>
            </w:tcBorders>
          </w:tcPr>
          <w:p w14:paraId="5B0E30ED" w14:textId="77777777" w:rsidR="00410572" w:rsidRDefault="00F04579" w:rsidP="005513DB">
            <w:pPr>
              <w:pStyle w:val="TableText"/>
            </w:pPr>
            <w:r>
              <w:t>Run the following new query:</w:t>
            </w:r>
          </w:p>
          <w:p w14:paraId="4A77D761" w14:textId="3A30690C" w:rsidR="00F04579" w:rsidRDefault="007D7982" w:rsidP="00F04579">
            <w:pPr>
              <w:pStyle w:val="CodeAbove"/>
            </w:pPr>
            <w:proofErr w:type="gramStart"/>
            <w:r>
              <w:t>update</w:t>
            </w:r>
            <w:proofErr w:type="gramEnd"/>
            <w:r>
              <w:t xml:space="preserve"> A</w:t>
            </w:r>
            <w:r w:rsidR="00F04579">
              <w:t>rtists</w:t>
            </w:r>
          </w:p>
          <w:p w14:paraId="728E7190" w14:textId="77777777" w:rsidR="00F04579" w:rsidRDefault="00F04579" w:rsidP="00F04579">
            <w:pPr>
              <w:pStyle w:val="Code"/>
            </w:pPr>
            <w:r>
              <w:t>set details='Palmo Vecchio was an Italian painter of the Venetian school'</w:t>
            </w:r>
          </w:p>
        </w:tc>
      </w:tr>
      <w:tr w:rsidR="00BA5E6B" w14:paraId="433D3472" w14:textId="77777777" w:rsidTr="00596952">
        <w:tc>
          <w:tcPr>
            <w:tcW w:w="450" w:type="dxa"/>
            <w:tcBorders>
              <w:right w:val="nil"/>
            </w:tcBorders>
          </w:tcPr>
          <w:p w14:paraId="7FC73AE8" w14:textId="77777777" w:rsidR="00BA5E6B" w:rsidRDefault="00BA5E6B" w:rsidP="00596952">
            <w:pPr>
              <w:pStyle w:val="TableNumber"/>
            </w:pPr>
            <w:r>
              <w:t>6</w:t>
            </w:r>
          </w:p>
        </w:tc>
        <w:tc>
          <w:tcPr>
            <w:tcW w:w="7650" w:type="dxa"/>
            <w:tcBorders>
              <w:top w:val="nil"/>
              <w:left w:val="nil"/>
              <w:bottom w:val="nil"/>
            </w:tcBorders>
          </w:tcPr>
          <w:p w14:paraId="192BE001" w14:textId="77777777" w:rsidR="00BA5E6B" w:rsidRDefault="00BA5E6B" w:rsidP="005513DB">
            <w:pPr>
              <w:pStyle w:val="TableText"/>
            </w:pPr>
            <w:r>
              <w:t>Verify the record was updated (i.e, by running the query from step 4).</w:t>
            </w:r>
          </w:p>
        </w:tc>
      </w:tr>
      <w:tr w:rsidR="00BA5E6B" w14:paraId="1DE393C9" w14:textId="77777777" w:rsidTr="00596952">
        <w:tc>
          <w:tcPr>
            <w:tcW w:w="450" w:type="dxa"/>
            <w:tcBorders>
              <w:right w:val="nil"/>
            </w:tcBorders>
          </w:tcPr>
          <w:p w14:paraId="1E11C817" w14:textId="77777777" w:rsidR="00BA5E6B" w:rsidRDefault="00BA5E6B" w:rsidP="00596952">
            <w:pPr>
              <w:pStyle w:val="TableNumber"/>
            </w:pPr>
            <w:r>
              <w:t>7</w:t>
            </w:r>
          </w:p>
        </w:tc>
        <w:tc>
          <w:tcPr>
            <w:tcW w:w="7650" w:type="dxa"/>
            <w:tcBorders>
              <w:top w:val="nil"/>
              <w:left w:val="nil"/>
              <w:bottom w:val="nil"/>
            </w:tcBorders>
          </w:tcPr>
          <w:p w14:paraId="2B35E98E" w14:textId="77777777" w:rsidR="00BA5E6B" w:rsidRDefault="00BA5E6B" w:rsidP="005513DB">
            <w:pPr>
              <w:pStyle w:val="TableText"/>
            </w:pPr>
            <w:r>
              <w:t>Run the following new query:</w:t>
            </w:r>
          </w:p>
          <w:p w14:paraId="4E4DC633" w14:textId="5DDA947F" w:rsidR="00BA5E6B" w:rsidRDefault="007D7982" w:rsidP="00BA5E6B">
            <w:pPr>
              <w:pStyle w:val="CodeAbove"/>
            </w:pPr>
            <w:proofErr w:type="gramStart"/>
            <w:r>
              <w:t>delete</w:t>
            </w:r>
            <w:proofErr w:type="gramEnd"/>
            <w:r>
              <w:t xml:space="preserve"> from A</w:t>
            </w:r>
            <w:r w:rsidR="00BA5E6B">
              <w:t>rtists</w:t>
            </w:r>
          </w:p>
          <w:p w14:paraId="18B975A9" w14:textId="77777777" w:rsidR="00BA5E6B" w:rsidRDefault="00BA5E6B" w:rsidP="00BA5E6B">
            <w:pPr>
              <w:pStyle w:val="Code"/>
            </w:pPr>
            <w:r>
              <w:t>where lastname = 'Vecchio'</w:t>
            </w:r>
          </w:p>
        </w:tc>
      </w:tr>
      <w:tr w:rsidR="00BA5E6B" w14:paraId="0406B86F" w14:textId="77777777" w:rsidTr="00596952">
        <w:tc>
          <w:tcPr>
            <w:tcW w:w="450" w:type="dxa"/>
            <w:tcBorders>
              <w:right w:val="nil"/>
            </w:tcBorders>
          </w:tcPr>
          <w:p w14:paraId="3EA9531F" w14:textId="77777777" w:rsidR="00BA5E6B" w:rsidRDefault="00BA5E6B" w:rsidP="00596952">
            <w:pPr>
              <w:pStyle w:val="TableNumber"/>
            </w:pPr>
            <w:r>
              <w:t>7</w:t>
            </w:r>
          </w:p>
        </w:tc>
        <w:tc>
          <w:tcPr>
            <w:tcW w:w="7650" w:type="dxa"/>
            <w:tcBorders>
              <w:top w:val="nil"/>
              <w:left w:val="nil"/>
              <w:bottom w:val="nil"/>
            </w:tcBorders>
          </w:tcPr>
          <w:p w14:paraId="00E6A295" w14:textId="77777777" w:rsidR="00BA5E6B" w:rsidRDefault="00BA5E6B" w:rsidP="005513DB">
            <w:pPr>
              <w:pStyle w:val="TableText"/>
            </w:pPr>
            <w:r>
              <w:t>Verify the delete worked by running the following query:</w:t>
            </w:r>
          </w:p>
          <w:p w14:paraId="2AF7EB32" w14:textId="2CF83A87" w:rsidR="00BA5E6B" w:rsidRDefault="00BA5E6B" w:rsidP="00BA5E6B">
            <w:pPr>
              <w:pStyle w:val="CodeAbove"/>
            </w:pPr>
            <w:r>
              <w:t xml:space="preserve">SELECT * FROM </w:t>
            </w:r>
            <w:r w:rsidR="007D7982">
              <w:t>A</w:t>
            </w:r>
            <w:r w:rsidRPr="00BA5E6B">
              <w:t>rtists WHERE nationality = 'Italy'</w:t>
            </w:r>
          </w:p>
        </w:tc>
      </w:tr>
    </w:tbl>
    <w:p w14:paraId="10DE1C15" w14:textId="77777777" w:rsidR="000E633A" w:rsidRDefault="00BA5E6B" w:rsidP="009957A2">
      <w:pPr>
        <w:pStyle w:val="BodyMainSpaceAbove"/>
      </w:pPr>
      <w:r>
        <w:t xml:space="preserve"> </w:t>
      </w:r>
      <w:r w:rsidR="009957A2">
        <w:t>One of the key benefits of databases is that the data they store can be accessed by queries. This allows us to search a database for a particular pattern and have a resulting set of matching elements returned quickly. In large sets of data, searching for a particular record can take a long time. To speed retrieval times, a special data structure called an index is used. A database table can contain one or more indexes.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634EA5" w14:paraId="68FD08B0" w14:textId="77777777" w:rsidTr="00CB0003">
        <w:trPr>
          <w:gridBefore w:val="1"/>
          <w:wBefore w:w="450" w:type="dxa"/>
        </w:trPr>
        <w:tc>
          <w:tcPr>
            <w:tcW w:w="7650" w:type="dxa"/>
            <w:tcBorders>
              <w:bottom w:val="single" w:sz="4" w:space="0" w:color="000080"/>
            </w:tcBorders>
            <w:shd w:val="clear" w:color="auto" w:fill="404040"/>
          </w:tcPr>
          <w:p w14:paraId="33E811BB" w14:textId="77777777" w:rsidR="00634EA5" w:rsidRDefault="00634EA5" w:rsidP="00CB0003">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Pr="00634EA5">
              <w:t>Build an Index</w:t>
            </w:r>
          </w:p>
        </w:tc>
      </w:tr>
      <w:tr w:rsidR="00634EA5" w14:paraId="708AA87B" w14:textId="77777777" w:rsidTr="00CB0003">
        <w:tc>
          <w:tcPr>
            <w:tcW w:w="450" w:type="dxa"/>
            <w:tcBorders>
              <w:right w:val="nil"/>
            </w:tcBorders>
          </w:tcPr>
          <w:p w14:paraId="4E4330A6" w14:textId="77777777" w:rsidR="00634EA5" w:rsidRDefault="00634EA5" w:rsidP="00CB0003">
            <w:pPr>
              <w:pStyle w:val="TableNumber"/>
            </w:pPr>
            <w:r>
              <w:t>1</w:t>
            </w:r>
          </w:p>
        </w:tc>
        <w:tc>
          <w:tcPr>
            <w:tcW w:w="7650" w:type="dxa"/>
            <w:tcBorders>
              <w:top w:val="nil"/>
              <w:left w:val="nil"/>
              <w:bottom w:val="nil"/>
            </w:tcBorders>
          </w:tcPr>
          <w:p w14:paraId="02AE3743" w14:textId="77777777" w:rsidR="00634EA5" w:rsidRDefault="009957A2" w:rsidP="005513DB">
            <w:pPr>
              <w:pStyle w:val="TableText"/>
            </w:pPr>
            <w:r>
              <w:t xml:space="preserve">In phpMyAdmin, click on the art database, click on the artworks table, and then click on the </w:t>
            </w:r>
            <w:r w:rsidRPr="0034181D">
              <w:rPr>
                <w:rStyle w:val="NoteLeadIn"/>
              </w:rPr>
              <w:t>Structure</w:t>
            </w:r>
            <w:r>
              <w:t xml:space="preserve"> tab.</w:t>
            </w:r>
          </w:p>
        </w:tc>
      </w:tr>
      <w:tr w:rsidR="00634EA5" w14:paraId="74514835" w14:textId="77777777" w:rsidTr="00CB0003">
        <w:tc>
          <w:tcPr>
            <w:tcW w:w="450" w:type="dxa"/>
            <w:tcBorders>
              <w:right w:val="nil"/>
            </w:tcBorders>
          </w:tcPr>
          <w:p w14:paraId="126E57CC" w14:textId="77777777" w:rsidR="00634EA5" w:rsidRDefault="00634EA5" w:rsidP="00CB0003">
            <w:pPr>
              <w:pStyle w:val="TableNumber"/>
            </w:pPr>
            <w:r>
              <w:t>2</w:t>
            </w:r>
          </w:p>
        </w:tc>
        <w:tc>
          <w:tcPr>
            <w:tcW w:w="7650" w:type="dxa"/>
            <w:tcBorders>
              <w:top w:val="nil"/>
              <w:left w:val="nil"/>
              <w:bottom w:val="nil"/>
            </w:tcBorders>
          </w:tcPr>
          <w:p w14:paraId="2E2AE0E3" w14:textId="77777777" w:rsidR="00634EA5" w:rsidRDefault="009957A2" w:rsidP="005513DB">
            <w:pPr>
              <w:pStyle w:val="TableText"/>
            </w:pPr>
            <w:r>
              <w:t xml:space="preserve">In the Structure page, click on the </w:t>
            </w:r>
            <w:r w:rsidRPr="009957A2">
              <w:rPr>
                <w:rStyle w:val="NoteLeadIn"/>
              </w:rPr>
              <w:t>Indexes</w:t>
            </w:r>
            <w:r>
              <w:t xml:space="preserve"> link.</w:t>
            </w:r>
          </w:p>
          <w:p w14:paraId="3E022BA6" w14:textId="77777777" w:rsidR="009957A2" w:rsidRDefault="00621C55" w:rsidP="005513DB">
            <w:pPr>
              <w:pStyle w:val="TableComment"/>
            </w:pPr>
            <w:r>
              <w:t>You will see a list of already-existing indexes. The import script for this database already has created indexes for the primary key, the foreign keys, and a two other fields.</w:t>
            </w:r>
          </w:p>
        </w:tc>
      </w:tr>
      <w:tr w:rsidR="00621C55" w14:paraId="75891392" w14:textId="77777777" w:rsidTr="00CB0003">
        <w:tc>
          <w:tcPr>
            <w:tcW w:w="450" w:type="dxa"/>
            <w:tcBorders>
              <w:right w:val="nil"/>
            </w:tcBorders>
          </w:tcPr>
          <w:p w14:paraId="6D4C0F57" w14:textId="77777777" w:rsidR="00621C55" w:rsidRDefault="00621C55" w:rsidP="00CB0003">
            <w:pPr>
              <w:pStyle w:val="TableNumber"/>
            </w:pPr>
            <w:r>
              <w:t>3</w:t>
            </w:r>
          </w:p>
        </w:tc>
        <w:tc>
          <w:tcPr>
            <w:tcW w:w="7650" w:type="dxa"/>
            <w:tcBorders>
              <w:top w:val="nil"/>
              <w:left w:val="nil"/>
              <w:bottom w:val="nil"/>
            </w:tcBorders>
          </w:tcPr>
          <w:p w14:paraId="19F560A3" w14:textId="77777777" w:rsidR="00621C55" w:rsidRDefault="0034181D" w:rsidP="005513DB">
            <w:pPr>
              <w:pStyle w:val="TableText"/>
            </w:pPr>
            <w:r>
              <w:t>Click the Go button in the section that begins Create an index …</w:t>
            </w:r>
          </w:p>
        </w:tc>
      </w:tr>
      <w:tr w:rsidR="0034181D" w14:paraId="1DF5EAF9" w14:textId="77777777" w:rsidTr="00CB0003">
        <w:tc>
          <w:tcPr>
            <w:tcW w:w="450" w:type="dxa"/>
            <w:tcBorders>
              <w:right w:val="nil"/>
            </w:tcBorders>
          </w:tcPr>
          <w:p w14:paraId="26C0B762" w14:textId="77777777" w:rsidR="0034181D" w:rsidRDefault="0034181D" w:rsidP="00CB0003">
            <w:pPr>
              <w:pStyle w:val="TableNumber"/>
            </w:pPr>
            <w:r>
              <w:t>4</w:t>
            </w:r>
          </w:p>
        </w:tc>
        <w:tc>
          <w:tcPr>
            <w:tcW w:w="7650" w:type="dxa"/>
            <w:tcBorders>
              <w:top w:val="nil"/>
              <w:left w:val="nil"/>
              <w:bottom w:val="nil"/>
            </w:tcBorders>
          </w:tcPr>
          <w:p w14:paraId="4A480171" w14:textId="1DEE41F6" w:rsidR="0034181D" w:rsidRDefault="0034181D" w:rsidP="005513DB">
            <w:pPr>
              <w:pStyle w:val="TableText"/>
            </w:pPr>
            <w:r>
              <w:t xml:space="preserve">In the pop-up window, name the index YearOfWork, the index type INDEX, and the column YearOfWork as shown in </w:t>
            </w:r>
            <w:r w:rsidR="00E20DE3">
              <w:t>Figure 14</w:t>
            </w:r>
            <w:r>
              <w:t>.</w:t>
            </w:r>
            <w:r w:rsidR="007D7982">
              <w:t>3</w:t>
            </w:r>
            <w:r w:rsidR="00E87E76">
              <w:t>.</w:t>
            </w:r>
            <w:r>
              <w:t xml:space="preserve"> Click Go.</w:t>
            </w:r>
          </w:p>
          <w:p w14:paraId="476C39E5" w14:textId="77777777" w:rsidR="0034181D" w:rsidRDefault="0034181D" w:rsidP="005513DB">
            <w:pPr>
              <w:pStyle w:val="TableComment"/>
            </w:pPr>
            <w:r>
              <w:lastRenderedPageBreak/>
              <w:t>There will be a short delay as MySQL creates the index.</w:t>
            </w:r>
          </w:p>
        </w:tc>
      </w:tr>
    </w:tbl>
    <w:p w14:paraId="7E4411B1" w14:textId="77777777" w:rsidR="00621C55" w:rsidRPr="002D0E06" w:rsidRDefault="00621C55" w:rsidP="00621C55">
      <w:pPr>
        <w:pStyle w:val="FigureImage"/>
      </w:pPr>
      <w:r>
        <w:rPr>
          <w:noProof/>
          <w:lang w:val="en-US"/>
        </w:rPr>
        <w:lastRenderedPageBreak/>
        <w:drawing>
          <wp:inline distT="0" distB="0" distL="0" distR="0" wp14:anchorId="159EA981" wp14:editId="02D97CB4">
            <wp:extent cx="4800600" cy="392238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00600" cy="3922382"/>
                    </a:xfrm>
                    <a:prstGeom prst="rect">
                      <a:avLst/>
                    </a:prstGeom>
                    <a:noFill/>
                    <a:ln w="9525">
                      <a:noFill/>
                      <a:miter lim="800000"/>
                      <a:headEnd/>
                      <a:tailEnd/>
                    </a:ln>
                  </pic:spPr>
                </pic:pic>
              </a:graphicData>
            </a:graphic>
          </wp:inline>
        </w:drawing>
      </w:r>
    </w:p>
    <w:p w14:paraId="1467BF32" w14:textId="77777777" w:rsidR="00621C55" w:rsidRDefault="00E20DE3" w:rsidP="00621C55">
      <w:pPr>
        <w:pStyle w:val="Caption"/>
      </w:pPr>
      <w:r>
        <w:t>Figure 14</w:t>
      </w:r>
      <w:r w:rsidR="00621C55" w:rsidRPr="002D0E06">
        <w:t>.</w:t>
      </w:r>
      <w:r w:rsidR="00520F92">
        <w:fldChar w:fldCharType="begin"/>
      </w:r>
      <w:r w:rsidR="00621C55">
        <w:instrText xml:space="preserve"> SEQ Figure \* ARABIC </w:instrText>
      </w:r>
      <w:r w:rsidR="00520F92">
        <w:fldChar w:fldCharType="separate"/>
      </w:r>
      <w:r w:rsidR="007D7982">
        <w:rPr>
          <w:noProof/>
        </w:rPr>
        <w:t>3</w:t>
      </w:r>
      <w:r w:rsidR="00520F92">
        <w:fldChar w:fldCharType="end"/>
      </w:r>
      <w:r w:rsidR="00621C55" w:rsidRPr="002D0E06">
        <w:t xml:space="preserve"> – </w:t>
      </w:r>
      <w:r w:rsidR="00621C55">
        <w:t>Creating an index in phpMyAdmin</w:t>
      </w:r>
    </w:p>
    <w:p w14:paraId="6B1E996F" w14:textId="77777777" w:rsidR="00634EA5" w:rsidRDefault="00634EA5" w:rsidP="00634EA5"/>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634EA5" w14:paraId="308ACECB" w14:textId="77777777" w:rsidTr="00CB0003">
        <w:trPr>
          <w:gridBefore w:val="1"/>
          <w:wBefore w:w="450" w:type="dxa"/>
        </w:trPr>
        <w:tc>
          <w:tcPr>
            <w:tcW w:w="7650" w:type="dxa"/>
            <w:tcBorders>
              <w:bottom w:val="single" w:sz="4" w:space="0" w:color="000080"/>
            </w:tcBorders>
            <w:shd w:val="clear" w:color="auto" w:fill="404040"/>
          </w:tcPr>
          <w:p w14:paraId="0FF120FA" w14:textId="77777777" w:rsidR="00634EA5" w:rsidRDefault="00634EA5" w:rsidP="0034181D">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34181D">
              <w:t>Creating Users in phpAdmin</w:t>
            </w:r>
          </w:p>
        </w:tc>
      </w:tr>
      <w:tr w:rsidR="00634EA5" w14:paraId="7E08BBBF" w14:textId="77777777" w:rsidTr="00CB0003">
        <w:tc>
          <w:tcPr>
            <w:tcW w:w="450" w:type="dxa"/>
            <w:tcBorders>
              <w:right w:val="nil"/>
            </w:tcBorders>
          </w:tcPr>
          <w:p w14:paraId="582C0F85" w14:textId="77777777" w:rsidR="00634EA5" w:rsidRDefault="00634EA5" w:rsidP="00CB0003">
            <w:pPr>
              <w:pStyle w:val="TableNumber"/>
            </w:pPr>
            <w:r>
              <w:t>1</w:t>
            </w:r>
          </w:p>
        </w:tc>
        <w:tc>
          <w:tcPr>
            <w:tcW w:w="7650" w:type="dxa"/>
            <w:tcBorders>
              <w:top w:val="nil"/>
              <w:left w:val="nil"/>
              <w:bottom w:val="nil"/>
            </w:tcBorders>
          </w:tcPr>
          <w:p w14:paraId="2D5C4FFD" w14:textId="77777777" w:rsidR="00634EA5" w:rsidRDefault="0034181D" w:rsidP="005513DB">
            <w:pPr>
              <w:pStyle w:val="TableText"/>
            </w:pPr>
            <w:r>
              <w:t xml:space="preserve">In phpMyAdmin, click on the </w:t>
            </w:r>
            <w:r w:rsidRPr="007D7982">
              <w:rPr>
                <w:b/>
              </w:rPr>
              <w:t>art</w:t>
            </w:r>
            <w:r>
              <w:t xml:space="preserve"> database, and then click on the </w:t>
            </w:r>
            <w:r w:rsidR="00E87E76">
              <w:rPr>
                <w:rStyle w:val="NoteLeadIn"/>
              </w:rPr>
              <w:t>Privileges</w:t>
            </w:r>
            <w:r>
              <w:t xml:space="preserve"> tab.</w:t>
            </w:r>
          </w:p>
          <w:p w14:paraId="363A84E3" w14:textId="4CCED623" w:rsidR="0034181D" w:rsidRDefault="0034181D" w:rsidP="004C7399">
            <w:pPr>
              <w:pStyle w:val="TableComment"/>
            </w:pPr>
            <w:r>
              <w:t xml:space="preserve">This will display the users who currently have access to this database. </w:t>
            </w:r>
            <w:r w:rsidR="001D0FE5">
              <w:t>Notice the root user. This root user has special privileges within MySQL: indeed, you very well may have logged into phpMyAdmin using the root account.</w:t>
            </w:r>
            <w:r w:rsidR="004C7399">
              <w:t xml:space="preserve"> For development-only environments, using the root user will likely be okay. Nonetheless, we </w:t>
            </w:r>
            <w:r>
              <w:t xml:space="preserve">are going to create a new </w:t>
            </w:r>
            <w:proofErr w:type="gramStart"/>
            <w:r>
              <w:t>user which</w:t>
            </w:r>
            <w:proofErr w:type="gramEnd"/>
            <w:r>
              <w:t xml:space="preserve"> you will use </w:t>
            </w:r>
            <w:r w:rsidR="001D0FE5">
              <w:t>for subsequent examples in this lab.</w:t>
            </w:r>
          </w:p>
        </w:tc>
      </w:tr>
      <w:tr w:rsidR="00634EA5" w14:paraId="760E9233" w14:textId="77777777" w:rsidTr="00CB0003">
        <w:tc>
          <w:tcPr>
            <w:tcW w:w="450" w:type="dxa"/>
            <w:tcBorders>
              <w:right w:val="nil"/>
            </w:tcBorders>
          </w:tcPr>
          <w:p w14:paraId="301792F0" w14:textId="77777777" w:rsidR="00634EA5" w:rsidRDefault="00634EA5" w:rsidP="00CB0003">
            <w:pPr>
              <w:pStyle w:val="TableNumber"/>
            </w:pPr>
            <w:r>
              <w:t>2</w:t>
            </w:r>
          </w:p>
        </w:tc>
        <w:tc>
          <w:tcPr>
            <w:tcW w:w="7650" w:type="dxa"/>
            <w:tcBorders>
              <w:top w:val="nil"/>
              <w:left w:val="nil"/>
              <w:bottom w:val="nil"/>
            </w:tcBorders>
          </w:tcPr>
          <w:p w14:paraId="136CC11B" w14:textId="77777777" w:rsidR="00634EA5" w:rsidRDefault="001D0FE5" w:rsidP="005513DB">
            <w:pPr>
              <w:pStyle w:val="TableText"/>
            </w:pPr>
            <w:r>
              <w:t xml:space="preserve">Click the </w:t>
            </w:r>
            <w:r w:rsidRPr="001D0FE5">
              <w:rPr>
                <w:rStyle w:val="NoteLeadIn"/>
              </w:rPr>
              <w:t>Add user</w:t>
            </w:r>
            <w:r>
              <w:t xml:space="preserve"> link.</w:t>
            </w:r>
          </w:p>
          <w:p w14:paraId="4E38D9F6" w14:textId="77777777" w:rsidR="001D0FE5" w:rsidRDefault="001D0FE5" w:rsidP="005513DB">
            <w:pPr>
              <w:pStyle w:val="TableComment"/>
            </w:pPr>
            <w:r>
              <w:t>This will display the Add user page</w:t>
            </w:r>
            <w:r w:rsidR="004928D6">
              <w:t xml:space="preserve"> (see </w:t>
            </w:r>
            <w:r w:rsidR="00E20DE3">
              <w:t>Figure 14</w:t>
            </w:r>
            <w:r w:rsidR="004928D6">
              <w:t>.5)</w:t>
            </w:r>
            <w:r>
              <w:t>.</w:t>
            </w:r>
          </w:p>
        </w:tc>
      </w:tr>
      <w:tr w:rsidR="001D0FE5" w14:paraId="301BF9E5" w14:textId="77777777" w:rsidTr="00CB0003">
        <w:tc>
          <w:tcPr>
            <w:tcW w:w="450" w:type="dxa"/>
            <w:tcBorders>
              <w:right w:val="nil"/>
            </w:tcBorders>
          </w:tcPr>
          <w:p w14:paraId="280B9495" w14:textId="77777777" w:rsidR="001D0FE5" w:rsidRDefault="001D0FE5" w:rsidP="00CB0003">
            <w:pPr>
              <w:pStyle w:val="TableNumber"/>
            </w:pPr>
            <w:r>
              <w:t>3</w:t>
            </w:r>
          </w:p>
        </w:tc>
        <w:tc>
          <w:tcPr>
            <w:tcW w:w="7650" w:type="dxa"/>
            <w:tcBorders>
              <w:top w:val="nil"/>
              <w:left w:val="nil"/>
              <w:bottom w:val="nil"/>
            </w:tcBorders>
          </w:tcPr>
          <w:p w14:paraId="5F4FDAE3" w14:textId="77777777" w:rsidR="001D0FE5" w:rsidRDefault="001D0FE5" w:rsidP="005513DB">
            <w:pPr>
              <w:pStyle w:val="TableText"/>
            </w:pPr>
            <w:r>
              <w:t xml:space="preserve">In the Add user page, enter the following </w:t>
            </w:r>
            <w:r w:rsidR="005B79F1">
              <w:t>into the Login information section</w:t>
            </w:r>
            <w:r>
              <w:t>:</w:t>
            </w:r>
          </w:p>
          <w:p w14:paraId="158D309A" w14:textId="77777777" w:rsidR="001D0FE5" w:rsidRDefault="001D0FE5" w:rsidP="001D0FE5">
            <w:pPr>
              <w:pStyle w:val="CodeAbove"/>
            </w:pPr>
            <w:r>
              <w:t>User name</w:t>
            </w:r>
            <w:r w:rsidR="005B79F1">
              <w:t xml:space="preserve"> (use text filed)</w:t>
            </w:r>
            <w:r>
              <w:t xml:space="preserve">: </w:t>
            </w:r>
            <w:r w:rsidRPr="005B79F1">
              <w:rPr>
                <w:rStyle w:val="CodeBoldChar"/>
              </w:rPr>
              <w:t>testuser</w:t>
            </w:r>
          </w:p>
          <w:p w14:paraId="648E3A44" w14:textId="35F9D4AF" w:rsidR="001D0FE5" w:rsidRDefault="001D0FE5" w:rsidP="001D0FE5">
            <w:pPr>
              <w:pStyle w:val="Code"/>
            </w:pPr>
            <w:r>
              <w:t>Host</w:t>
            </w:r>
            <w:r w:rsidR="005B79F1">
              <w:t xml:space="preserve"> (Local)</w:t>
            </w:r>
            <w:r>
              <w:t xml:space="preserve">: </w:t>
            </w:r>
          </w:p>
          <w:p w14:paraId="3F5E36FE" w14:textId="77777777" w:rsidR="001D0FE5" w:rsidRDefault="005B79F1" w:rsidP="001D0FE5">
            <w:pPr>
              <w:pStyle w:val="Code"/>
            </w:pPr>
            <w:r>
              <w:t xml:space="preserve">Password (use text filed): </w:t>
            </w:r>
            <w:r w:rsidRPr="005B79F1">
              <w:rPr>
                <w:rStyle w:val="CodeBoldChar"/>
              </w:rPr>
              <w:t>mypassword</w:t>
            </w:r>
          </w:p>
          <w:p w14:paraId="1C708485" w14:textId="77777777" w:rsidR="005B79F1" w:rsidRDefault="005B79F1" w:rsidP="001D0FE5">
            <w:pPr>
              <w:pStyle w:val="Code"/>
              <w:rPr>
                <w:rStyle w:val="CodeBoldChar"/>
              </w:rPr>
            </w:pPr>
            <w:r>
              <w:lastRenderedPageBreak/>
              <w:t xml:space="preserve">Re-Type: </w:t>
            </w:r>
            <w:r w:rsidRPr="005B79F1">
              <w:rPr>
                <w:rStyle w:val="CodeBoldChar"/>
              </w:rPr>
              <w:t>mypassword</w:t>
            </w:r>
          </w:p>
          <w:p w14:paraId="2398986B" w14:textId="15A56D48" w:rsidR="005B79F1" w:rsidRDefault="005B79F1" w:rsidP="005513DB">
            <w:pPr>
              <w:pStyle w:val="TableComment"/>
            </w:pPr>
            <w:r>
              <w:t>You are of course welcome to enter a different user name and password. If you do, you will need to substitute future references to testuser and password.</w:t>
            </w:r>
            <w:r w:rsidR="004C7399">
              <w:t xml:space="preserve"> Also, depending on the environment you are using, you may need t</w:t>
            </w:r>
            <w:r w:rsidR="00540564">
              <w:t>o enter something different in</w:t>
            </w:r>
            <w:r w:rsidR="004C7399">
              <w:t xml:space="preserve"> the Host field (perhaps ‘</w:t>
            </w:r>
            <w:proofErr w:type="spellStart"/>
            <w:r w:rsidR="004C7399">
              <w:t>localhost</w:t>
            </w:r>
            <w:proofErr w:type="spellEnd"/>
            <w:r w:rsidR="004C7399">
              <w:t>’ or ‘</w:t>
            </w:r>
            <w:r w:rsidR="00540564" w:rsidRPr="00540564">
              <w:t>127.0.0.1</w:t>
            </w:r>
            <w:r w:rsidR="00540564">
              <w:t>’)</w:t>
            </w:r>
          </w:p>
        </w:tc>
      </w:tr>
      <w:tr w:rsidR="005B79F1" w14:paraId="2308B858" w14:textId="77777777" w:rsidTr="00CB0003">
        <w:tc>
          <w:tcPr>
            <w:tcW w:w="450" w:type="dxa"/>
            <w:tcBorders>
              <w:right w:val="nil"/>
            </w:tcBorders>
          </w:tcPr>
          <w:p w14:paraId="3C4E826F" w14:textId="77777777" w:rsidR="005B79F1" w:rsidRDefault="005B79F1" w:rsidP="00CB0003">
            <w:pPr>
              <w:pStyle w:val="TableNumber"/>
            </w:pPr>
            <w:r>
              <w:lastRenderedPageBreak/>
              <w:t>4</w:t>
            </w:r>
          </w:p>
        </w:tc>
        <w:tc>
          <w:tcPr>
            <w:tcW w:w="7650" w:type="dxa"/>
            <w:tcBorders>
              <w:top w:val="nil"/>
              <w:left w:val="nil"/>
              <w:bottom w:val="nil"/>
            </w:tcBorders>
          </w:tcPr>
          <w:p w14:paraId="2AEEB7AA" w14:textId="77777777" w:rsidR="005B79F1" w:rsidRDefault="005B79F1" w:rsidP="005513DB">
            <w:pPr>
              <w:pStyle w:val="TableText"/>
            </w:pPr>
            <w:r>
              <w:t xml:space="preserve">In the </w:t>
            </w:r>
            <w:r w:rsidRPr="005B79F1">
              <w:rPr>
                <w:rStyle w:val="NoteLeadIn"/>
              </w:rPr>
              <w:t>Database for user</w:t>
            </w:r>
            <w:r>
              <w:t xml:space="preserve"> section, check the </w:t>
            </w:r>
            <w:r w:rsidRPr="005B79F1">
              <w:rPr>
                <w:rStyle w:val="NoteLeadIn"/>
              </w:rPr>
              <w:t xml:space="preserve">Grant all privileges on database “art” </w:t>
            </w:r>
            <w:r>
              <w:t>checkbox.</w:t>
            </w:r>
          </w:p>
        </w:tc>
      </w:tr>
      <w:tr w:rsidR="005B79F1" w14:paraId="0752C05F" w14:textId="77777777" w:rsidTr="00CB0003">
        <w:tc>
          <w:tcPr>
            <w:tcW w:w="450" w:type="dxa"/>
            <w:tcBorders>
              <w:right w:val="nil"/>
            </w:tcBorders>
          </w:tcPr>
          <w:p w14:paraId="2094DBAA" w14:textId="77777777" w:rsidR="005B79F1" w:rsidRDefault="005B79F1" w:rsidP="00CB0003">
            <w:pPr>
              <w:pStyle w:val="TableNumber"/>
            </w:pPr>
            <w:r>
              <w:t>5</w:t>
            </w:r>
          </w:p>
        </w:tc>
        <w:tc>
          <w:tcPr>
            <w:tcW w:w="7650" w:type="dxa"/>
            <w:tcBorders>
              <w:top w:val="nil"/>
              <w:left w:val="nil"/>
              <w:bottom w:val="nil"/>
            </w:tcBorders>
          </w:tcPr>
          <w:p w14:paraId="09BBDE7B" w14:textId="77777777" w:rsidR="005B79F1" w:rsidRDefault="005B79F1" w:rsidP="005513DB">
            <w:pPr>
              <w:pStyle w:val="TableText"/>
            </w:pPr>
            <w:r>
              <w:t xml:space="preserve">In the </w:t>
            </w:r>
            <w:r w:rsidRPr="005B79F1">
              <w:rPr>
                <w:rStyle w:val="NoteLeadIn"/>
              </w:rPr>
              <w:t>Global privileges</w:t>
            </w:r>
            <w:r>
              <w:t xml:space="preserve"> section, check the five Data privileges (select, insert, update, delete, and file).</w:t>
            </w:r>
          </w:p>
        </w:tc>
      </w:tr>
      <w:tr w:rsidR="004928D6" w14:paraId="35F59750" w14:textId="77777777" w:rsidTr="00CB0003">
        <w:tc>
          <w:tcPr>
            <w:tcW w:w="450" w:type="dxa"/>
            <w:tcBorders>
              <w:right w:val="nil"/>
            </w:tcBorders>
          </w:tcPr>
          <w:p w14:paraId="0CAAAC05" w14:textId="77777777" w:rsidR="004928D6" w:rsidRDefault="004928D6" w:rsidP="00CB0003">
            <w:pPr>
              <w:pStyle w:val="TableNumber"/>
            </w:pPr>
            <w:r>
              <w:t>6</w:t>
            </w:r>
          </w:p>
        </w:tc>
        <w:tc>
          <w:tcPr>
            <w:tcW w:w="7650" w:type="dxa"/>
            <w:tcBorders>
              <w:top w:val="nil"/>
              <w:left w:val="nil"/>
              <w:bottom w:val="nil"/>
            </w:tcBorders>
          </w:tcPr>
          <w:p w14:paraId="0A95F571" w14:textId="77777777" w:rsidR="004928D6" w:rsidRDefault="004928D6" w:rsidP="005513DB">
            <w:pPr>
              <w:pStyle w:val="TableText"/>
            </w:pPr>
            <w:r>
              <w:t>Click the Go button.</w:t>
            </w:r>
          </w:p>
        </w:tc>
      </w:tr>
    </w:tbl>
    <w:p w14:paraId="29BAB8CC" w14:textId="77777777" w:rsidR="004928D6" w:rsidRPr="002D0E06" w:rsidRDefault="004928D6" w:rsidP="004928D6">
      <w:pPr>
        <w:pStyle w:val="FigureImage"/>
      </w:pPr>
      <w:r>
        <w:rPr>
          <w:noProof/>
          <w:lang w:val="en-US"/>
        </w:rPr>
        <w:drawing>
          <wp:inline distT="0" distB="0" distL="0" distR="0" wp14:anchorId="6C91B9C3" wp14:editId="2D906CC6">
            <wp:extent cx="4800600" cy="392522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00600" cy="3925229"/>
                    </a:xfrm>
                    <a:prstGeom prst="rect">
                      <a:avLst/>
                    </a:prstGeom>
                    <a:noFill/>
                    <a:ln w="9525">
                      <a:noFill/>
                      <a:miter lim="800000"/>
                      <a:headEnd/>
                      <a:tailEnd/>
                    </a:ln>
                  </pic:spPr>
                </pic:pic>
              </a:graphicData>
            </a:graphic>
          </wp:inline>
        </w:drawing>
      </w:r>
    </w:p>
    <w:p w14:paraId="7B5030B0" w14:textId="77777777" w:rsidR="004928D6" w:rsidRDefault="00E20DE3" w:rsidP="004928D6">
      <w:pPr>
        <w:pStyle w:val="Caption"/>
      </w:pPr>
      <w:r>
        <w:t>Figure 14</w:t>
      </w:r>
      <w:r w:rsidR="004928D6" w:rsidRPr="002D0E06">
        <w:t>.</w:t>
      </w:r>
      <w:r w:rsidR="00520F92">
        <w:fldChar w:fldCharType="begin"/>
      </w:r>
      <w:r w:rsidR="004928D6">
        <w:instrText xml:space="preserve"> SEQ Figure \* ARABIC </w:instrText>
      </w:r>
      <w:r w:rsidR="00520F92">
        <w:fldChar w:fldCharType="separate"/>
      </w:r>
      <w:r w:rsidR="007D7982">
        <w:rPr>
          <w:noProof/>
        </w:rPr>
        <w:t>4</w:t>
      </w:r>
      <w:r w:rsidR="00520F92">
        <w:fldChar w:fldCharType="end"/>
      </w:r>
      <w:r w:rsidR="004928D6" w:rsidRPr="002D0E06">
        <w:t xml:space="preserve"> – </w:t>
      </w:r>
      <w:r w:rsidR="004928D6">
        <w:t>Creating a user</w:t>
      </w:r>
    </w:p>
    <w:p w14:paraId="4E68D42F" w14:textId="77777777" w:rsidR="0036006F" w:rsidRDefault="00634EA5" w:rsidP="0036006F">
      <w:pPr>
        <w:pStyle w:val="Heading2"/>
      </w:pPr>
      <w:r>
        <w:t>Accessing MySQL in PHP</w:t>
      </w:r>
    </w:p>
    <w:p w14:paraId="26A0FFD8" w14:textId="77777777" w:rsidR="0036006F" w:rsidRP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1EE0C125" w14:textId="77777777" w:rsidTr="00CB0003">
        <w:trPr>
          <w:gridBefore w:val="1"/>
          <w:wBefore w:w="450" w:type="dxa"/>
        </w:trPr>
        <w:tc>
          <w:tcPr>
            <w:tcW w:w="7650" w:type="dxa"/>
            <w:tcBorders>
              <w:bottom w:val="single" w:sz="4" w:space="0" w:color="000080"/>
            </w:tcBorders>
            <w:shd w:val="clear" w:color="auto" w:fill="404040"/>
          </w:tcPr>
          <w:p w14:paraId="0983C31C" w14:textId="77777777" w:rsidR="0036006F" w:rsidRDefault="0036006F" w:rsidP="00CB0003">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MySQL Through PHP</w:t>
            </w:r>
          </w:p>
        </w:tc>
      </w:tr>
      <w:tr w:rsidR="0036006F" w14:paraId="367B194B" w14:textId="77777777" w:rsidTr="00CB0003">
        <w:tc>
          <w:tcPr>
            <w:tcW w:w="450" w:type="dxa"/>
            <w:tcBorders>
              <w:right w:val="nil"/>
            </w:tcBorders>
          </w:tcPr>
          <w:p w14:paraId="2F5E7638" w14:textId="77777777" w:rsidR="0036006F" w:rsidRDefault="0036006F" w:rsidP="00CB0003">
            <w:pPr>
              <w:pStyle w:val="TableNumber"/>
            </w:pPr>
            <w:r>
              <w:t>1</w:t>
            </w:r>
          </w:p>
        </w:tc>
        <w:tc>
          <w:tcPr>
            <w:tcW w:w="7650" w:type="dxa"/>
            <w:tcBorders>
              <w:top w:val="nil"/>
              <w:left w:val="nil"/>
              <w:bottom w:val="nil"/>
            </w:tcBorders>
          </w:tcPr>
          <w:p w14:paraId="55EA0AA6" w14:textId="77777777" w:rsidR="0036006F" w:rsidRDefault="0036006F" w:rsidP="005513DB">
            <w:pPr>
              <w:pStyle w:val="TableText"/>
            </w:pPr>
            <w:r>
              <w:t>Open</w:t>
            </w:r>
            <w:r w:rsidR="004928D6">
              <w:t xml:space="preserve"> </w:t>
            </w:r>
            <w:r w:rsidR="004928D6" w:rsidRPr="006C027A">
              <w:rPr>
                <w:rStyle w:val="MarginNote-URL"/>
              </w:rPr>
              <w:t>config</w:t>
            </w:r>
            <w:r w:rsidRPr="006C027A">
              <w:rPr>
                <w:rStyle w:val="MarginNote-URL"/>
              </w:rPr>
              <w:t>.php</w:t>
            </w:r>
            <w:r w:rsidR="004928D6">
              <w:t xml:space="preserve"> and modify the file as follows (if you used different user name and </w:t>
            </w:r>
            <w:r w:rsidR="004928D6">
              <w:lastRenderedPageBreak/>
              <w:t xml:space="preserve">password in </w:t>
            </w:r>
            <w:r w:rsidR="00E20DE3">
              <w:t>EXERCISE 14</w:t>
            </w:r>
            <w:r w:rsidR="004928D6">
              <w:t>.7, then you will have to change what you enter here).</w:t>
            </w:r>
          </w:p>
          <w:p w14:paraId="0EA76703" w14:textId="77777777" w:rsidR="004928D6" w:rsidRDefault="004928D6" w:rsidP="004928D6">
            <w:pPr>
              <w:pStyle w:val="CodeAbove"/>
            </w:pPr>
            <w:r>
              <w:t>&lt;</w:t>
            </w:r>
            <w:proofErr w:type="gramStart"/>
            <w:r>
              <w:t>?</w:t>
            </w:r>
            <w:proofErr w:type="spellStart"/>
            <w:r>
              <w:t>php</w:t>
            </w:r>
            <w:proofErr w:type="spellEnd"/>
            <w:proofErr w:type="gramEnd"/>
          </w:p>
          <w:p w14:paraId="7710B13D" w14:textId="77777777" w:rsidR="001A1224" w:rsidRDefault="001A1224" w:rsidP="001A1224">
            <w:pPr>
              <w:pStyle w:val="Code"/>
            </w:pPr>
            <w:proofErr w:type="gramStart"/>
            <w:r>
              <w:t>define</w:t>
            </w:r>
            <w:proofErr w:type="gramEnd"/>
            <w:r>
              <w:t>('DBHOST', '');</w:t>
            </w:r>
          </w:p>
          <w:p w14:paraId="7F800772" w14:textId="566C7662" w:rsidR="001A1224" w:rsidRDefault="001A1224" w:rsidP="001A1224">
            <w:pPr>
              <w:pStyle w:val="CodeAbove"/>
            </w:pPr>
            <w:proofErr w:type="gramStart"/>
            <w:r>
              <w:t>define</w:t>
            </w:r>
            <w:proofErr w:type="gramEnd"/>
            <w:r>
              <w:t>('DBNAME', '</w:t>
            </w:r>
            <w:r w:rsidRPr="001A1224">
              <w:rPr>
                <w:rStyle w:val="CodeBoldChar"/>
              </w:rPr>
              <w:t>art</w:t>
            </w:r>
            <w:r>
              <w:t>');</w:t>
            </w:r>
          </w:p>
          <w:p w14:paraId="6C275DB9" w14:textId="77777777" w:rsidR="004928D6" w:rsidRDefault="004928D6" w:rsidP="004928D6">
            <w:pPr>
              <w:pStyle w:val="Code"/>
            </w:pPr>
            <w:proofErr w:type="gramStart"/>
            <w:r>
              <w:t>define</w:t>
            </w:r>
            <w:proofErr w:type="gramEnd"/>
            <w:r>
              <w:t>('DBUSER', '</w:t>
            </w:r>
            <w:r w:rsidRPr="004928D6">
              <w:rPr>
                <w:rStyle w:val="CodeBoldChar"/>
              </w:rPr>
              <w:t>testuser</w:t>
            </w:r>
            <w:r>
              <w:t>');</w:t>
            </w:r>
          </w:p>
          <w:p w14:paraId="3D436869" w14:textId="77777777" w:rsidR="004928D6" w:rsidRDefault="004928D6" w:rsidP="004928D6">
            <w:pPr>
              <w:pStyle w:val="Code"/>
            </w:pPr>
            <w:r>
              <w:t>define('DBPASS', '</w:t>
            </w:r>
            <w:r w:rsidRPr="004928D6">
              <w:rPr>
                <w:rStyle w:val="CodeBoldChar"/>
              </w:rPr>
              <w:t>mypassword</w:t>
            </w:r>
            <w:r>
              <w:t>');</w:t>
            </w:r>
          </w:p>
          <w:p w14:paraId="5E0954B1" w14:textId="12A19C2A" w:rsidR="006C027A" w:rsidRDefault="006C027A" w:rsidP="004928D6">
            <w:pPr>
              <w:pStyle w:val="Code"/>
            </w:pPr>
            <w:proofErr w:type="gramStart"/>
            <w:r w:rsidRPr="006C027A">
              <w:t>define</w:t>
            </w:r>
            <w:proofErr w:type="gramEnd"/>
            <w:r w:rsidRPr="006C027A">
              <w:t>('DBCONNSTRING','</w:t>
            </w:r>
            <w:proofErr w:type="spellStart"/>
            <w:r w:rsidR="004C7399">
              <w:rPr>
                <w:rStyle w:val="CodeBoldChar"/>
              </w:rPr>
              <w:t>mysql:</w:t>
            </w:r>
            <w:r w:rsidR="004C7399" w:rsidRPr="004C7399">
              <w:rPr>
                <w:rStyle w:val="CodeBoldChar"/>
              </w:rPr>
              <w:t>dbname</w:t>
            </w:r>
            <w:proofErr w:type="spellEnd"/>
            <w:r w:rsidR="004C7399" w:rsidRPr="004C7399">
              <w:rPr>
                <w:rStyle w:val="CodeBoldChar"/>
              </w:rPr>
              <w:t>=</w:t>
            </w:r>
            <w:proofErr w:type="spellStart"/>
            <w:r w:rsidR="004C7399" w:rsidRPr="004C7399">
              <w:rPr>
                <w:rStyle w:val="CodeBoldChar"/>
              </w:rPr>
              <w:t>art;charset</w:t>
            </w:r>
            <w:proofErr w:type="spellEnd"/>
            <w:r w:rsidR="004C7399" w:rsidRPr="004C7399">
              <w:rPr>
                <w:rStyle w:val="CodeBoldChar"/>
              </w:rPr>
              <w:t>=utf8mb4;</w:t>
            </w:r>
            <w:r w:rsidRPr="006C027A">
              <w:t>);</w:t>
            </w:r>
          </w:p>
          <w:p w14:paraId="065E1BBB" w14:textId="77777777" w:rsidR="004928D6" w:rsidRDefault="004928D6" w:rsidP="004928D6">
            <w:pPr>
              <w:pStyle w:val="Code"/>
            </w:pPr>
            <w:proofErr w:type="gramStart"/>
            <w:r>
              <w:t>?&gt;</w:t>
            </w:r>
            <w:proofErr w:type="gramEnd"/>
          </w:p>
          <w:p w14:paraId="0D6C9645" w14:textId="64427CD0" w:rsidR="00540564" w:rsidRDefault="00540564" w:rsidP="00540564">
            <w:pPr>
              <w:pStyle w:val="TableComment"/>
            </w:pPr>
            <w:r>
              <w:t xml:space="preserve">Depending on your environment, the connection string value for </w:t>
            </w:r>
            <w:r w:rsidRPr="00540564">
              <w:rPr>
                <w:rStyle w:val="CodeChar"/>
              </w:rPr>
              <w:t>DBCONNSTRING</w:t>
            </w:r>
            <w:r>
              <w:t xml:space="preserve"> may need to be altered. You might need to add a host value (e.g., </w:t>
            </w:r>
            <w:r>
              <w:rPr>
                <w:rStyle w:val="CodeChar"/>
              </w:rPr>
              <w:t>host=</w:t>
            </w:r>
            <w:proofErr w:type="spellStart"/>
            <w:r>
              <w:rPr>
                <w:rStyle w:val="CodeChar"/>
              </w:rPr>
              <w:t>l</w:t>
            </w:r>
            <w:r w:rsidRPr="00540564">
              <w:rPr>
                <w:rStyle w:val="CodeChar"/>
              </w:rPr>
              <w:t>ocalhost</w:t>
            </w:r>
            <w:proofErr w:type="spellEnd"/>
            <w:r w:rsidRPr="00540564">
              <w:rPr>
                <w:rStyle w:val="CodeChar"/>
              </w:rPr>
              <w:t>;</w:t>
            </w:r>
            <w:r>
              <w:t xml:space="preserve">) or a port value (e.g., </w:t>
            </w:r>
            <w:r>
              <w:rPr>
                <w:rStyle w:val="CodeChar"/>
              </w:rPr>
              <w:t>port=3306</w:t>
            </w:r>
            <w:r w:rsidRPr="00540564">
              <w:rPr>
                <w:rStyle w:val="CodeChar"/>
              </w:rPr>
              <w:t>;</w:t>
            </w:r>
            <w:r>
              <w:t xml:space="preserve">). </w:t>
            </w:r>
            <w:r w:rsidR="001A1224">
              <w:t xml:space="preserve"> Similarly, you may also need to change the </w:t>
            </w:r>
            <w:r w:rsidR="001A1224" w:rsidRPr="001A1224">
              <w:rPr>
                <w:rStyle w:val="CodeChar"/>
              </w:rPr>
              <w:t>DBHOST</w:t>
            </w:r>
            <w:r w:rsidR="001A1224">
              <w:t xml:space="preserve"> value.</w:t>
            </w:r>
          </w:p>
          <w:p w14:paraId="2702EE42" w14:textId="5C2CD604" w:rsidR="00540564" w:rsidRDefault="00540564" w:rsidP="00540564">
            <w:pPr>
              <w:pStyle w:val="TableComment"/>
            </w:pPr>
            <w:r>
              <w:t xml:space="preserve">The </w:t>
            </w:r>
            <w:r w:rsidRPr="00540564">
              <w:rPr>
                <w:rStyle w:val="CodeChar"/>
              </w:rPr>
              <w:t>charset</w:t>
            </w:r>
            <w:r>
              <w:t xml:space="preserve"> specified here in our connection string is optional. It helps ensure that the database API handles our UTF8 encoded data (i.e., foreign character sets).</w:t>
            </w:r>
          </w:p>
        </w:tc>
      </w:tr>
      <w:tr w:rsidR="0036006F" w14:paraId="4E16669F" w14:textId="77777777" w:rsidTr="00CB0003">
        <w:tc>
          <w:tcPr>
            <w:tcW w:w="450" w:type="dxa"/>
            <w:tcBorders>
              <w:right w:val="nil"/>
            </w:tcBorders>
          </w:tcPr>
          <w:p w14:paraId="2B861861" w14:textId="77777777" w:rsidR="0036006F" w:rsidRDefault="0036006F" w:rsidP="00CB0003">
            <w:pPr>
              <w:pStyle w:val="TableNumber"/>
            </w:pPr>
            <w:r>
              <w:lastRenderedPageBreak/>
              <w:t>2</w:t>
            </w:r>
          </w:p>
        </w:tc>
        <w:tc>
          <w:tcPr>
            <w:tcW w:w="7650" w:type="dxa"/>
            <w:tcBorders>
              <w:top w:val="nil"/>
              <w:left w:val="nil"/>
              <w:bottom w:val="nil"/>
            </w:tcBorders>
          </w:tcPr>
          <w:p w14:paraId="52621BAD" w14:textId="2988B704" w:rsidR="0036006F" w:rsidRDefault="006C027A" w:rsidP="005513DB">
            <w:pPr>
              <w:pStyle w:val="TableText"/>
            </w:pPr>
            <w:r>
              <w:t xml:space="preserve">Open </w:t>
            </w:r>
            <w:r w:rsidR="00E20DE3">
              <w:rPr>
                <w:rStyle w:val="MarginNote-URL"/>
              </w:rPr>
              <w:t>lab14-</w:t>
            </w:r>
            <w:r w:rsidR="004C7399">
              <w:rPr>
                <w:rStyle w:val="MarginNote-URL"/>
              </w:rPr>
              <w:t>exercise08</w:t>
            </w:r>
            <w:r w:rsidR="001A1224">
              <w:rPr>
                <w:rStyle w:val="MarginNote-URL"/>
              </w:rPr>
              <w:t>-pdo</w:t>
            </w:r>
            <w:r w:rsidRPr="006C027A">
              <w:rPr>
                <w:rStyle w:val="MarginNote-URL"/>
              </w:rPr>
              <w:t>.php</w:t>
            </w:r>
            <w:r>
              <w:t xml:space="preserve"> and modify as follows:</w:t>
            </w:r>
          </w:p>
          <w:p w14:paraId="18CC9EE8" w14:textId="77777777" w:rsidR="006C027A" w:rsidRDefault="006C027A" w:rsidP="006C027A">
            <w:pPr>
              <w:pStyle w:val="CodeAboveBold"/>
            </w:pPr>
            <w:r>
              <w:t>&lt;?php require_once('config.php'); ?&gt;</w:t>
            </w:r>
          </w:p>
          <w:p w14:paraId="7CF8E2B3" w14:textId="77777777" w:rsidR="006C027A" w:rsidRDefault="006C027A" w:rsidP="006C027A">
            <w:pPr>
              <w:pStyle w:val="Code"/>
            </w:pPr>
            <w:r>
              <w:t>&lt;!DOCTYPE html&gt;</w:t>
            </w:r>
          </w:p>
          <w:p w14:paraId="731DE49C" w14:textId="77777777" w:rsidR="006C027A" w:rsidRDefault="006C027A" w:rsidP="006C027A">
            <w:pPr>
              <w:pStyle w:val="Code"/>
            </w:pPr>
            <w:r>
              <w:t>&lt;html&gt;</w:t>
            </w:r>
          </w:p>
          <w:p w14:paraId="5CD830FA" w14:textId="77777777" w:rsidR="006C027A" w:rsidRDefault="006C027A" w:rsidP="006C027A">
            <w:pPr>
              <w:pStyle w:val="Code"/>
            </w:pPr>
            <w:r>
              <w:t>&lt;body&gt;</w:t>
            </w:r>
          </w:p>
          <w:p w14:paraId="6CDBCDD8" w14:textId="77777777" w:rsidR="006C027A" w:rsidRDefault="006C027A" w:rsidP="006C027A">
            <w:pPr>
              <w:pStyle w:val="Code"/>
            </w:pPr>
            <w:r>
              <w:t>&lt;h1&gt;Database Tester</w:t>
            </w:r>
            <w:r w:rsidR="00B0467E">
              <w:t xml:space="preserve"> (PDO)</w:t>
            </w:r>
            <w:r>
              <w:t>&lt;/h1&gt;</w:t>
            </w:r>
          </w:p>
          <w:p w14:paraId="4774CE4E" w14:textId="77777777" w:rsidR="006C027A" w:rsidRDefault="006C027A" w:rsidP="006C027A">
            <w:pPr>
              <w:pStyle w:val="CodeBold"/>
            </w:pPr>
            <w:r>
              <w:t>&lt;?php</w:t>
            </w:r>
          </w:p>
          <w:p w14:paraId="671B6378" w14:textId="77777777" w:rsidR="006C027A" w:rsidRDefault="006C027A" w:rsidP="006C027A">
            <w:pPr>
              <w:pStyle w:val="CodeBold"/>
            </w:pPr>
            <w:r>
              <w:t>try {</w:t>
            </w:r>
          </w:p>
          <w:p w14:paraId="20C3EA55" w14:textId="77777777" w:rsidR="00391477" w:rsidRDefault="00391477" w:rsidP="00391477">
            <w:pPr>
              <w:pStyle w:val="CodeBold"/>
            </w:pPr>
            <w:r>
              <w:t xml:space="preserve">   $pdo = new PDO(DBCONNSTRING,DBUSER,DBPASS);</w:t>
            </w:r>
          </w:p>
          <w:p w14:paraId="17017C66" w14:textId="77777777" w:rsidR="006C027A" w:rsidRDefault="006C027A" w:rsidP="006C027A">
            <w:pPr>
              <w:pStyle w:val="CodeBold"/>
            </w:pPr>
            <w:r>
              <w:t xml:space="preserve">   $pdo-&gt;setAttribute(PDO::ATTR_ERRMODE, PDO::ERRMODE_EXCEPTION);</w:t>
            </w:r>
          </w:p>
          <w:p w14:paraId="2F0E0D67" w14:textId="77777777" w:rsidR="006C027A" w:rsidRDefault="006C027A" w:rsidP="006C027A">
            <w:pPr>
              <w:pStyle w:val="CodeBold"/>
            </w:pPr>
            <w:r>
              <w:t xml:space="preserve">   $sql = "select * from Artists order by LastName";</w:t>
            </w:r>
          </w:p>
          <w:p w14:paraId="4924F2AC" w14:textId="77777777" w:rsidR="006C027A" w:rsidRDefault="006C027A" w:rsidP="006C027A">
            <w:pPr>
              <w:pStyle w:val="CodeBold"/>
            </w:pPr>
            <w:r>
              <w:t xml:space="preserve">   $result = $pdo-&gt;query($sql);</w:t>
            </w:r>
          </w:p>
          <w:p w14:paraId="297E8A8D" w14:textId="77777777" w:rsidR="006C027A" w:rsidRDefault="006C027A" w:rsidP="006C027A">
            <w:pPr>
              <w:pStyle w:val="CodeBold"/>
            </w:pPr>
            <w:r>
              <w:t xml:space="preserve">   while ($row = $result-&gt;fetch()) {</w:t>
            </w:r>
          </w:p>
          <w:p w14:paraId="7696036F" w14:textId="77777777" w:rsidR="006C027A" w:rsidRDefault="006C027A" w:rsidP="006C027A">
            <w:pPr>
              <w:pStyle w:val="CodeBold"/>
            </w:pPr>
            <w:r>
              <w:t xml:space="preserve">      echo $row['ArtistID'] . " - " . $row['LastName'] . "&lt;br/&gt;";</w:t>
            </w:r>
          </w:p>
          <w:p w14:paraId="740EACB6" w14:textId="77777777" w:rsidR="006C027A" w:rsidRDefault="006C027A" w:rsidP="006C027A">
            <w:pPr>
              <w:pStyle w:val="CodeBold"/>
            </w:pPr>
            <w:r>
              <w:t xml:space="preserve">   }</w:t>
            </w:r>
          </w:p>
          <w:p w14:paraId="7204B7D4" w14:textId="77777777" w:rsidR="006C027A" w:rsidRDefault="006C027A" w:rsidP="006C027A">
            <w:pPr>
              <w:pStyle w:val="CodeBold"/>
            </w:pPr>
            <w:r>
              <w:t xml:space="preserve">   $pdo = null;</w:t>
            </w:r>
          </w:p>
          <w:p w14:paraId="3A0D27A4" w14:textId="77777777" w:rsidR="006C027A" w:rsidRDefault="006C027A" w:rsidP="006C027A">
            <w:pPr>
              <w:pStyle w:val="CodeBold"/>
            </w:pPr>
            <w:r>
              <w:t>}</w:t>
            </w:r>
          </w:p>
          <w:p w14:paraId="25B6A083" w14:textId="77777777" w:rsidR="006C027A" w:rsidRDefault="006C027A" w:rsidP="006C027A">
            <w:pPr>
              <w:pStyle w:val="CodeBold"/>
            </w:pPr>
            <w:r>
              <w:t>catch (PDOException $e) {</w:t>
            </w:r>
          </w:p>
          <w:p w14:paraId="6A388493" w14:textId="77777777" w:rsidR="006C027A" w:rsidRDefault="006C027A" w:rsidP="006C027A">
            <w:pPr>
              <w:pStyle w:val="CodeBold"/>
            </w:pPr>
            <w:r>
              <w:t xml:space="preserve">   die( $e-&gt;getMessage() );</w:t>
            </w:r>
          </w:p>
          <w:p w14:paraId="1542E415" w14:textId="77777777" w:rsidR="006C027A" w:rsidRDefault="006C027A" w:rsidP="006C027A">
            <w:pPr>
              <w:pStyle w:val="CodeBold"/>
            </w:pPr>
            <w:r>
              <w:t>}</w:t>
            </w:r>
          </w:p>
          <w:p w14:paraId="4234A397" w14:textId="77777777" w:rsidR="006C027A" w:rsidRDefault="006C027A" w:rsidP="006C027A">
            <w:pPr>
              <w:pStyle w:val="CodeBold"/>
            </w:pPr>
            <w:r>
              <w:t>?&gt;</w:t>
            </w:r>
          </w:p>
          <w:p w14:paraId="7874A6E7" w14:textId="77777777" w:rsidR="006C027A" w:rsidRDefault="006C027A" w:rsidP="006C027A">
            <w:pPr>
              <w:pStyle w:val="Code"/>
            </w:pPr>
            <w:r>
              <w:t>&lt;/body&gt;</w:t>
            </w:r>
          </w:p>
          <w:p w14:paraId="2E33DDF6" w14:textId="77777777" w:rsidR="00334126" w:rsidRDefault="006C027A" w:rsidP="00334126">
            <w:pPr>
              <w:pStyle w:val="Code"/>
            </w:pPr>
            <w:r>
              <w:t>&lt;/html&gt;</w:t>
            </w:r>
          </w:p>
          <w:p w14:paraId="16D6EB87" w14:textId="77777777" w:rsidR="00334126" w:rsidRDefault="00334126" w:rsidP="005513DB">
            <w:pPr>
              <w:pStyle w:val="TableComment"/>
            </w:pPr>
            <w:r>
              <w:t>This uses the object-oriented PDO API for accessing databases.</w:t>
            </w:r>
          </w:p>
        </w:tc>
      </w:tr>
      <w:tr w:rsidR="006C027A" w14:paraId="7153EFE4" w14:textId="77777777" w:rsidTr="00CB0003">
        <w:tc>
          <w:tcPr>
            <w:tcW w:w="450" w:type="dxa"/>
            <w:tcBorders>
              <w:right w:val="nil"/>
            </w:tcBorders>
          </w:tcPr>
          <w:p w14:paraId="4C6BADAA" w14:textId="77777777" w:rsidR="006C027A" w:rsidRDefault="006C027A" w:rsidP="00CB0003">
            <w:pPr>
              <w:pStyle w:val="TableNumber"/>
            </w:pPr>
            <w:r>
              <w:t>3</w:t>
            </w:r>
          </w:p>
        </w:tc>
        <w:tc>
          <w:tcPr>
            <w:tcW w:w="7650" w:type="dxa"/>
            <w:tcBorders>
              <w:top w:val="nil"/>
              <w:left w:val="nil"/>
              <w:bottom w:val="nil"/>
            </w:tcBorders>
          </w:tcPr>
          <w:p w14:paraId="59F22CAC" w14:textId="77777777" w:rsidR="006C027A" w:rsidRDefault="006C027A" w:rsidP="005513DB">
            <w:pPr>
              <w:pStyle w:val="TableText"/>
            </w:pPr>
            <w:r>
              <w:t>Save and test.</w:t>
            </w:r>
          </w:p>
          <w:p w14:paraId="3AA89B20" w14:textId="77777777" w:rsidR="006C027A" w:rsidRDefault="006C027A" w:rsidP="005513DB">
            <w:pPr>
              <w:pStyle w:val="TableComment"/>
            </w:pPr>
            <w:r>
              <w:t xml:space="preserve">This should display list of </w:t>
            </w:r>
            <w:r w:rsidR="00C32CDD">
              <w:t>artists.</w:t>
            </w:r>
            <w:r w:rsidR="00DA5B4A">
              <w:t xml:space="preserve"> Notice</w:t>
            </w:r>
          </w:p>
        </w:tc>
      </w:tr>
      <w:tr w:rsidR="006C027A" w14:paraId="5C528F91" w14:textId="77777777" w:rsidTr="00CB0003">
        <w:tc>
          <w:tcPr>
            <w:tcW w:w="450" w:type="dxa"/>
            <w:tcBorders>
              <w:right w:val="nil"/>
            </w:tcBorders>
          </w:tcPr>
          <w:p w14:paraId="3C26F2CB" w14:textId="77777777" w:rsidR="006C027A" w:rsidRDefault="006C027A" w:rsidP="00CB0003">
            <w:pPr>
              <w:pStyle w:val="TableNumber"/>
            </w:pPr>
            <w:r>
              <w:t>4</w:t>
            </w:r>
          </w:p>
        </w:tc>
        <w:tc>
          <w:tcPr>
            <w:tcW w:w="7650" w:type="dxa"/>
            <w:tcBorders>
              <w:top w:val="nil"/>
              <w:left w:val="nil"/>
              <w:bottom w:val="nil"/>
            </w:tcBorders>
          </w:tcPr>
          <w:p w14:paraId="3D3D1E0D" w14:textId="77777777" w:rsidR="00C32CDD" w:rsidRDefault="00C32CDD" w:rsidP="005513DB">
            <w:pPr>
              <w:pStyle w:val="TableText"/>
            </w:pPr>
            <w:r>
              <w:t xml:space="preserve">Open </w:t>
            </w:r>
            <w:r w:rsidR="00E20DE3">
              <w:rPr>
                <w:rStyle w:val="MarginNote-URL"/>
              </w:rPr>
              <w:t>lab14-</w:t>
            </w:r>
            <w:r w:rsidRPr="006C027A">
              <w:rPr>
                <w:rStyle w:val="MarginNote-URL"/>
              </w:rPr>
              <w:t>exercise08-</w:t>
            </w:r>
            <w:r>
              <w:rPr>
                <w:rStyle w:val="MarginNote-URL"/>
              </w:rPr>
              <w:t>mysqli</w:t>
            </w:r>
            <w:r w:rsidRPr="006C027A">
              <w:rPr>
                <w:rStyle w:val="MarginNote-URL"/>
              </w:rPr>
              <w:t>.php</w:t>
            </w:r>
            <w:r>
              <w:t xml:space="preserve"> and modify as follows:</w:t>
            </w:r>
          </w:p>
          <w:p w14:paraId="6CB6BD6D" w14:textId="77777777" w:rsidR="003E0D7C" w:rsidRDefault="003E0D7C" w:rsidP="00B0467E">
            <w:pPr>
              <w:pStyle w:val="CodeAboveBold"/>
            </w:pPr>
            <w:r>
              <w:t>&lt;?php require_once('config.php'); ?&gt;</w:t>
            </w:r>
          </w:p>
          <w:p w14:paraId="398DDD3C" w14:textId="77777777" w:rsidR="003E0D7C" w:rsidRDefault="003E0D7C" w:rsidP="003E0D7C">
            <w:pPr>
              <w:pStyle w:val="Code"/>
            </w:pPr>
            <w:r>
              <w:t>&lt;!DOCTYPE html&gt;</w:t>
            </w:r>
          </w:p>
          <w:p w14:paraId="126D0A29" w14:textId="77777777" w:rsidR="003E0D7C" w:rsidRDefault="003E0D7C" w:rsidP="003E0D7C">
            <w:pPr>
              <w:pStyle w:val="Code"/>
            </w:pPr>
            <w:r>
              <w:t>&lt;html&gt;</w:t>
            </w:r>
          </w:p>
          <w:p w14:paraId="7C2B85AE" w14:textId="77777777" w:rsidR="003E0D7C" w:rsidRDefault="003E0D7C" w:rsidP="003E0D7C">
            <w:pPr>
              <w:pStyle w:val="Code"/>
            </w:pPr>
            <w:r>
              <w:t>&lt;body&gt;</w:t>
            </w:r>
          </w:p>
          <w:p w14:paraId="2CB46CA8" w14:textId="77777777" w:rsidR="003E0D7C" w:rsidRDefault="003E0D7C" w:rsidP="003E0D7C">
            <w:pPr>
              <w:pStyle w:val="Code"/>
            </w:pPr>
            <w:r>
              <w:t>&lt;h1&gt;Database Tester</w:t>
            </w:r>
            <w:r w:rsidR="00B0467E">
              <w:t xml:space="preserve"> (mysqli)</w:t>
            </w:r>
            <w:r>
              <w:t>&lt;/h1&gt;</w:t>
            </w:r>
          </w:p>
          <w:p w14:paraId="20B93A08" w14:textId="77777777" w:rsidR="00B0467E" w:rsidRDefault="00B0467E" w:rsidP="00B0467E">
            <w:pPr>
              <w:pStyle w:val="Code"/>
            </w:pPr>
            <w:r>
              <w:t xml:space="preserve">Genre: </w:t>
            </w:r>
          </w:p>
          <w:p w14:paraId="7CF405F1" w14:textId="77777777" w:rsidR="00B0467E" w:rsidRDefault="00B0467E" w:rsidP="00B0467E">
            <w:pPr>
              <w:pStyle w:val="Code"/>
            </w:pPr>
            <w:r>
              <w:t>&lt;select&gt;</w:t>
            </w:r>
          </w:p>
          <w:p w14:paraId="3894E1DE" w14:textId="77777777" w:rsidR="003E0D7C" w:rsidRDefault="003E0D7C" w:rsidP="00334126">
            <w:pPr>
              <w:pStyle w:val="CodeBold"/>
            </w:pPr>
            <w:r>
              <w:t>&lt;?php</w:t>
            </w:r>
          </w:p>
          <w:p w14:paraId="42A9CA1B" w14:textId="77777777" w:rsidR="003E0D7C" w:rsidRDefault="003E0D7C" w:rsidP="00334126">
            <w:pPr>
              <w:pStyle w:val="CodeBold"/>
            </w:pPr>
          </w:p>
          <w:p w14:paraId="06BB3A17" w14:textId="77777777" w:rsidR="003E0D7C" w:rsidRDefault="003E0D7C" w:rsidP="00334126">
            <w:pPr>
              <w:pStyle w:val="CodeBold"/>
            </w:pPr>
            <w:r>
              <w:t>$connection = mysqli_connect(DBHOST, DBUSER, DBPASS, DBNAME);</w:t>
            </w:r>
          </w:p>
          <w:p w14:paraId="57B03462" w14:textId="77777777" w:rsidR="003E0D7C" w:rsidRDefault="003E0D7C" w:rsidP="00334126">
            <w:pPr>
              <w:pStyle w:val="CodeBold"/>
            </w:pPr>
            <w:r>
              <w:t>if ( mysqli_connect_errno() ) {</w:t>
            </w:r>
          </w:p>
          <w:p w14:paraId="1DD67E01" w14:textId="77777777" w:rsidR="003E0D7C" w:rsidRDefault="003E0D7C" w:rsidP="00334126">
            <w:pPr>
              <w:pStyle w:val="CodeBold"/>
            </w:pPr>
            <w:r>
              <w:t xml:space="preserve">   die( mysqli_connect_error() );  </w:t>
            </w:r>
          </w:p>
          <w:p w14:paraId="48AC9D24" w14:textId="77777777" w:rsidR="003E0D7C" w:rsidRDefault="003E0D7C" w:rsidP="00334126">
            <w:pPr>
              <w:pStyle w:val="CodeBold"/>
            </w:pPr>
            <w:r>
              <w:t>}</w:t>
            </w:r>
          </w:p>
          <w:p w14:paraId="2115516F" w14:textId="77777777" w:rsidR="003E0D7C" w:rsidRDefault="003E0D7C" w:rsidP="00334126">
            <w:pPr>
              <w:pStyle w:val="CodeBold"/>
            </w:pPr>
          </w:p>
          <w:p w14:paraId="49E1E39E" w14:textId="77777777" w:rsidR="003E0D7C" w:rsidRDefault="003E0D7C" w:rsidP="00334126">
            <w:pPr>
              <w:pStyle w:val="CodeBold"/>
            </w:pPr>
            <w:r>
              <w:t>$sql = "select * from Genres order by GenreName";</w:t>
            </w:r>
          </w:p>
          <w:p w14:paraId="79E60B7F" w14:textId="77777777" w:rsidR="003E0D7C" w:rsidRDefault="003E0D7C" w:rsidP="00334126">
            <w:pPr>
              <w:pStyle w:val="CodeBold"/>
            </w:pPr>
          </w:p>
          <w:p w14:paraId="095404F2" w14:textId="77777777" w:rsidR="003E0D7C" w:rsidRDefault="003E0D7C" w:rsidP="00334126">
            <w:pPr>
              <w:pStyle w:val="CodeBold"/>
            </w:pPr>
            <w:r>
              <w:t>if ($result = mysqli_query($connection, $sql)) {</w:t>
            </w:r>
          </w:p>
          <w:p w14:paraId="774E6A7D" w14:textId="77777777" w:rsidR="003E0D7C" w:rsidRDefault="003E0D7C" w:rsidP="00334126">
            <w:pPr>
              <w:pStyle w:val="CodeBold"/>
            </w:pPr>
          </w:p>
          <w:p w14:paraId="16582E8E" w14:textId="77777777" w:rsidR="003E0D7C" w:rsidRDefault="003E0D7C" w:rsidP="00334126">
            <w:pPr>
              <w:pStyle w:val="CodeComment"/>
            </w:pPr>
            <w:r>
              <w:t xml:space="preserve">   // loop through the data</w:t>
            </w:r>
          </w:p>
          <w:p w14:paraId="4FFEBBDA" w14:textId="77777777" w:rsidR="003E0D7C" w:rsidRDefault="003E0D7C" w:rsidP="00334126">
            <w:pPr>
              <w:pStyle w:val="CodeBold"/>
            </w:pPr>
            <w:r>
              <w:t xml:space="preserve">   while($row = mysqli_fetch_assoc($result))</w:t>
            </w:r>
          </w:p>
          <w:p w14:paraId="7A7971DC" w14:textId="77777777" w:rsidR="003E0D7C" w:rsidRDefault="003E0D7C" w:rsidP="00334126">
            <w:pPr>
              <w:pStyle w:val="CodeBold"/>
            </w:pPr>
            <w:r>
              <w:t xml:space="preserve">    {</w:t>
            </w:r>
          </w:p>
          <w:p w14:paraId="2011F2B2" w14:textId="77777777" w:rsidR="00B0467E" w:rsidRDefault="00B0467E" w:rsidP="00B0467E">
            <w:pPr>
              <w:pStyle w:val="CodeBold"/>
            </w:pPr>
            <w:r>
              <w:t xml:space="preserve">         echo '&lt;option value="' . $row['GenreID'] . '"&gt;';</w:t>
            </w:r>
          </w:p>
          <w:p w14:paraId="6B984E2F" w14:textId="77777777" w:rsidR="00B0467E" w:rsidRDefault="00B0467E" w:rsidP="00B0467E">
            <w:pPr>
              <w:pStyle w:val="CodeBold"/>
            </w:pPr>
            <w:r>
              <w:t xml:space="preserve">         echo $row['GenreName'];</w:t>
            </w:r>
          </w:p>
          <w:p w14:paraId="4CFC51C4" w14:textId="77777777" w:rsidR="00B0467E" w:rsidRDefault="00B0467E" w:rsidP="00B0467E">
            <w:pPr>
              <w:pStyle w:val="CodeBold"/>
            </w:pPr>
            <w:r>
              <w:t xml:space="preserve">         echo "&lt;/option&gt;";</w:t>
            </w:r>
          </w:p>
          <w:p w14:paraId="06D9AD3D" w14:textId="77777777" w:rsidR="003E0D7C" w:rsidRDefault="003E0D7C" w:rsidP="00B0467E">
            <w:pPr>
              <w:pStyle w:val="CodeBold"/>
            </w:pPr>
            <w:r>
              <w:t xml:space="preserve">    }</w:t>
            </w:r>
          </w:p>
          <w:p w14:paraId="67D7B940" w14:textId="77777777" w:rsidR="003E0D7C" w:rsidRDefault="003E0D7C" w:rsidP="00334126">
            <w:pPr>
              <w:pStyle w:val="CodeComment"/>
            </w:pPr>
            <w:r>
              <w:t xml:space="preserve">    // release the memory used by the result set</w:t>
            </w:r>
          </w:p>
          <w:p w14:paraId="59EAC003" w14:textId="77777777" w:rsidR="003E0D7C" w:rsidRDefault="003E0D7C" w:rsidP="00334126">
            <w:pPr>
              <w:pStyle w:val="CodeBold"/>
            </w:pPr>
            <w:r>
              <w:t xml:space="preserve">    mysqli_free_result($result); </w:t>
            </w:r>
          </w:p>
          <w:p w14:paraId="1DD52548" w14:textId="77777777" w:rsidR="003E0D7C" w:rsidRDefault="003E0D7C" w:rsidP="00334126">
            <w:pPr>
              <w:pStyle w:val="CodeBold"/>
            </w:pPr>
            <w:r>
              <w:t xml:space="preserve">} </w:t>
            </w:r>
          </w:p>
          <w:p w14:paraId="15040E1B" w14:textId="77777777" w:rsidR="003E0D7C" w:rsidRDefault="003E0D7C" w:rsidP="00334126">
            <w:pPr>
              <w:pStyle w:val="CodeBold"/>
            </w:pPr>
          </w:p>
          <w:p w14:paraId="579DD835" w14:textId="77777777" w:rsidR="003E0D7C" w:rsidRDefault="003E0D7C" w:rsidP="00334126">
            <w:pPr>
              <w:pStyle w:val="CodeComment"/>
            </w:pPr>
            <w:r>
              <w:t>// close the database connection</w:t>
            </w:r>
          </w:p>
          <w:p w14:paraId="5D7C3E25" w14:textId="77777777" w:rsidR="003E0D7C" w:rsidRDefault="003E0D7C" w:rsidP="00334126">
            <w:pPr>
              <w:pStyle w:val="CodeBold"/>
            </w:pPr>
            <w:r>
              <w:t>mysqli_close($connection);</w:t>
            </w:r>
          </w:p>
          <w:p w14:paraId="026909EE" w14:textId="77777777" w:rsidR="003E0D7C" w:rsidRDefault="003E0D7C" w:rsidP="00334126">
            <w:pPr>
              <w:pStyle w:val="CodeBold"/>
            </w:pPr>
          </w:p>
          <w:p w14:paraId="12AEA5F0" w14:textId="77777777" w:rsidR="003E0D7C" w:rsidRDefault="003E0D7C" w:rsidP="00334126">
            <w:pPr>
              <w:pStyle w:val="CodeBold"/>
            </w:pPr>
            <w:r>
              <w:t>?&gt;</w:t>
            </w:r>
          </w:p>
          <w:p w14:paraId="51209DB0" w14:textId="77777777" w:rsidR="00B0467E" w:rsidRDefault="00B0467E" w:rsidP="003E0D7C">
            <w:pPr>
              <w:pStyle w:val="Code"/>
            </w:pPr>
            <w:r w:rsidRPr="00B0467E">
              <w:t>&lt;/select&gt;</w:t>
            </w:r>
          </w:p>
          <w:p w14:paraId="6B4E4DF0" w14:textId="77777777" w:rsidR="003E0D7C" w:rsidRDefault="003E0D7C" w:rsidP="003E0D7C">
            <w:pPr>
              <w:pStyle w:val="Code"/>
            </w:pPr>
            <w:r>
              <w:t>&lt;/body&gt;</w:t>
            </w:r>
          </w:p>
          <w:p w14:paraId="3610EAB2" w14:textId="77777777" w:rsidR="006C027A" w:rsidRDefault="003E0D7C" w:rsidP="003E0D7C">
            <w:pPr>
              <w:pStyle w:val="Code"/>
            </w:pPr>
            <w:r>
              <w:t>&lt;/html&gt;</w:t>
            </w:r>
          </w:p>
          <w:p w14:paraId="420887E7" w14:textId="77777777" w:rsidR="00334126" w:rsidRDefault="00334126" w:rsidP="005513DB">
            <w:pPr>
              <w:pStyle w:val="TableComment"/>
            </w:pPr>
            <w:r>
              <w:t>This uses the procedural mysqli API for accessing databases.</w:t>
            </w:r>
          </w:p>
        </w:tc>
      </w:tr>
    </w:tbl>
    <w:p w14:paraId="665AA808" w14:textId="77777777" w:rsidR="0036006F" w:rsidRDefault="0036006F" w:rsidP="0036006F"/>
    <w:p w14:paraId="3EED2C7F"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08FCF92F" w14:textId="77777777" w:rsidTr="00CB0003">
        <w:trPr>
          <w:gridBefore w:val="1"/>
          <w:wBefore w:w="450" w:type="dxa"/>
        </w:trPr>
        <w:tc>
          <w:tcPr>
            <w:tcW w:w="7650" w:type="dxa"/>
            <w:tcBorders>
              <w:bottom w:val="single" w:sz="4" w:space="0" w:color="000080"/>
            </w:tcBorders>
            <w:shd w:val="clear" w:color="auto" w:fill="404040"/>
          </w:tcPr>
          <w:p w14:paraId="2BD0EC10" w14:textId="77777777" w:rsidR="0036006F" w:rsidRDefault="0036006F" w:rsidP="00E2038A">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w:t>
            </w:r>
            <w:r w:rsidR="00634EA5">
              <w:t xml:space="preserve"> </w:t>
            </w:r>
            <w:r w:rsidR="00E2038A">
              <w:t>Integrating User Inputs</w:t>
            </w:r>
            <w:r w:rsidR="0073567A">
              <w:t xml:space="preserve"> (mysqli)</w:t>
            </w:r>
          </w:p>
        </w:tc>
      </w:tr>
      <w:tr w:rsidR="0036006F" w14:paraId="55C22FEF" w14:textId="77777777" w:rsidTr="00CB0003">
        <w:tc>
          <w:tcPr>
            <w:tcW w:w="450" w:type="dxa"/>
            <w:tcBorders>
              <w:right w:val="nil"/>
            </w:tcBorders>
          </w:tcPr>
          <w:p w14:paraId="6BF02B9B" w14:textId="77777777" w:rsidR="0036006F" w:rsidRDefault="0036006F" w:rsidP="00CB0003">
            <w:pPr>
              <w:pStyle w:val="TableNumber"/>
            </w:pPr>
            <w:r>
              <w:t>1</w:t>
            </w:r>
          </w:p>
        </w:tc>
        <w:tc>
          <w:tcPr>
            <w:tcW w:w="7650" w:type="dxa"/>
            <w:tcBorders>
              <w:top w:val="nil"/>
              <w:left w:val="nil"/>
              <w:bottom w:val="nil"/>
            </w:tcBorders>
          </w:tcPr>
          <w:p w14:paraId="77C5C79A" w14:textId="77777777" w:rsidR="0036006F" w:rsidRDefault="0036006F" w:rsidP="005513DB">
            <w:pPr>
              <w:pStyle w:val="TableText"/>
            </w:pPr>
            <w:r>
              <w:t>Open</w:t>
            </w:r>
            <w:r w:rsidR="00E2038A">
              <w:t xml:space="preserve"> and examine </w:t>
            </w:r>
            <w:r w:rsidR="00E20DE3">
              <w:rPr>
                <w:rStyle w:val="MarginNote-URL"/>
              </w:rPr>
              <w:t>lab14-</w:t>
            </w:r>
            <w:r w:rsidRPr="00E309EB">
              <w:rPr>
                <w:rStyle w:val="MarginNote-URL"/>
              </w:rPr>
              <w:t>exercise0</w:t>
            </w:r>
            <w:r w:rsidR="00E2038A" w:rsidRPr="00E309EB">
              <w:rPr>
                <w:rStyle w:val="MarginNote-URL"/>
              </w:rPr>
              <w:t>9</w:t>
            </w:r>
            <w:r w:rsidRPr="00E309EB">
              <w:rPr>
                <w:rStyle w:val="MarginNote-URL"/>
              </w:rPr>
              <w:t>.php</w:t>
            </w:r>
            <w:r>
              <w:t>.</w:t>
            </w:r>
          </w:p>
          <w:p w14:paraId="7987472B" w14:textId="59E3E4FA" w:rsidR="00053036" w:rsidRDefault="00053036" w:rsidP="002F7284">
            <w:pPr>
              <w:pStyle w:val="TableComment"/>
            </w:pPr>
            <w:r>
              <w:t xml:space="preserve">This page already contains the code for displaying a select list containing all the galleries in the </w:t>
            </w:r>
            <w:r w:rsidR="002F7284" w:rsidRPr="002F7284">
              <w:rPr>
                <w:rStyle w:val="CodeChar"/>
              </w:rPr>
              <w:t>Galleries</w:t>
            </w:r>
            <w:r>
              <w:t xml:space="preserve"> table. You will be adding the code to display a list of </w:t>
            </w:r>
            <w:r w:rsidR="002F7284">
              <w:t>paintings</w:t>
            </w:r>
            <w:r>
              <w:t xml:space="preserve"> whose </w:t>
            </w:r>
            <w:proofErr w:type="spellStart"/>
            <w:r w:rsidRPr="002F7284">
              <w:rPr>
                <w:rStyle w:val="CodeChar"/>
              </w:rPr>
              <w:t>GalleryId</w:t>
            </w:r>
            <w:proofErr w:type="spellEnd"/>
            <w:r>
              <w:t xml:space="preserve"> foreign key matches the selected gallery.</w:t>
            </w:r>
          </w:p>
        </w:tc>
      </w:tr>
      <w:tr w:rsidR="0036006F" w14:paraId="43F86CEA" w14:textId="77777777" w:rsidTr="00CB0003">
        <w:tc>
          <w:tcPr>
            <w:tcW w:w="450" w:type="dxa"/>
            <w:tcBorders>
              <w:right w:val="nil"/>
            </w:tcBorders>
          </w:tcPr>
          <w:p w14:paraId="15B5D2A5" w14:textId="77777777" w:rsidR="0036006F" w:rsidRDefault="0036006F" w:rsidP="00CB0003">
            <w:pPr>
              <w:pStyle w:val="TableNumber"/>
            </w:pPr>
            <w:r>
              <w:t>2</w:t>
            </w:r>
          </w:p>
        </w:tc>
        <w:tc>
          <w:tcPr>
            <w:tcW w:w="7650" w:type="dxa"/>
            <w:tcBorders>
              <w:top w:val="nil"/>
              <w:left w:val="nil"/>
              <w:bottom w:val="nil"/>
            </w:tcBorders>
          </w:tcPr>
          <w:p w14:paraId="7B5ED037" w14:textId="77777777" w:rsidR="0036006F" w:rsidRDefault="00053036" w:rsidP="005513DB">
            <w:pPr>
              <w:pStyle w:val="TableText"/>
            </w:pPr>
            <w:r>
              <w:t>Add the following code</w:t>
            </w:r>
            <w:r w:rsidR="0065331B">
              <w:t xml:space="preserve"> and test</w:t>
            </w:r>
            <w:r>
              <w:t>.</w:t>
            </w:r>
          </w:p>
          <w:p w14:paraId="0042A313" w14:textId="63FB5054" w:rsidR="00BA0523" w:rsidRDefault="00BA0523" w:rsidP="00BA0523">
            <w:pPr>
              <w:pStyle w:val="Code"/>
            </w:pPr>
            <w:r w:rsidRPr="00BA0523">
              <w:t>&lt;</w:t>
            </w:r>
            <w:proofErr w:type="gramStart"/>
            <w:r w:rsidRPr="00BA0523">
              <w:t>div</w:t>
            </w:r>
            <w:proofErr w:type="gramEnd"/>
            <w:r w:rsidRPr="00BA0523">
              <w:t xml:space="preserve"> class="</w:t>
            </w:r>
            <w:proofErr w:type="spellStart"/>
            <w:r w:rsidRPr="00BA0523">
              <w:t>ui</w:t>
            </w:r>
            <w:proofErr w:type="spellEnd"/>
            <w:r w:rsidRPr="00BA0523">
              <w:t xml:space="preserve"> segment"&gt;</w:t>
            </w:r>
          </w:p>
          <w:p w14:paraId="3331FBC1" w14:textId="4204AED9" w:rsidR="00053036" w:rsidRDefault="00BA0523" w:rsidP="00BA0523">
            <w:pPr>
              <w:pStyle w:val="Code"/>
            </w:pPr>
            <w:r>
              <w:t xml:space="preserve">   </w:t>
            </w:r>
            <w:r w:rsidR="00053036">
              <w:t>&lt;</w:t>
            </w:r>
            <w:proofErr w:type="gramStart"/>
            <w:r w:rsidR="00053036">
              <w:t>div</w:t>
            </w:r>
            <w:proofErr w:type="gramEnd"/>
            <w:r w:rsidR="00053036">
              <w:t xml:space="preserve"> class="</w:t>
            </w:r>
            <w:proofErr w:type="spellStart"/>
            <w:r w:rsidR="002F7284">
              <w:t>ui</w:t>
            </w:r>
            <w:proofErr w:type="spellEnd"/>
            <w:r w:rsidR="002F7284">
              <w:t xml:space="preserve"> </w:t>
            </w:r>
            <w:r w:rsidR="00235C65">
              <w:t>six</w:t>
            </w:r>
            <w:r w:rsidR="002F7284">
              <w:t xml:space="preserve"> cards</w:t>
            </w:r>
            <w:r w:rsidR="00053036">
              <w:t>"&gt;</w:t>
            </w:r>
          </w:p>
          <w:p w14:paraId="7EDA94BA" w14:textId="23044BF5" w:rsidR="002F7284" w:rsidRDefault="002F7284" w:rsidP="002F7284">
            <w:pPr>
              <w:pStyle w:val="CodeBold"/>
            </w:pPr>
            <w:r>
              <w:t xml:space="preserve">   </w:t>
            </w:r>
            <w:r w:rsidR="00BA0523">
              <w:t xml:space="preserve">   </w:t>
            </w:r>
            <w:r>
              <w:t>&lt;</w:t>
            </w:r>
            <w:proofErr w:type="gramStart"/>
            <w:r>
              <w:t>?</w:t>
            </w:r>
            <w:proofErr w:type="spellStart"/>
            <w:r>
              <w:t>php</w:t>
            </w:r>
            <w:proofErr w:type="spellEnd"/>
            <w:proofErr w:type="gramEnd"/>
          </w:p>
          <w:p w14:paraId="4D6C30AD" w14:textId="7C31F155" w:rsidR="002F7284" w:rsidRDefault="002F7284" w:rsidP="00B227B4">
            <w:pPr>
              <w:pStyle w:val="CodeComment"/>
            </w:pPr>
            <w:r>
              <w:t xml:space="preserve">   </w:t>
            </w:r>
            <w:r w:rsidR="00BA0523">
              <w:t xml:space="preserve">   </w:t>
            </w:r>
            <w:r>
              <w:t xml:space="preserve">// </w:t>
            </w:r>
            <w:proofErr w:type="gramStart"/>
            <w:r>
              <w:t>only</w:t>
            </w:r>
            <w:proofErr w:type="gramEnd"/>
            <w:r>
              <w:t xml:space="preserve"> </w:t>
            </w:r>
            <w:r w:rsidR="00B227B4">
              <w:t>display painting cards if one has been selected</w:t>
            </w:r>
          </w:p>
          <w:p w14:paraId="2288996F" w14:textId="77849042" w:rsidR="002F7284" w:rsidRDefault="002F7284" w:rsidP="002F7284">
            <w:pPr>
              <w:pStyle w:val="CodeBold"/>
            </w:pPr>
            <w:r>
              <w:t xml:space="preserve">   </w:t>
            </w:r>
            <w:r w:rsidR="00BA0523">
              <w:t xml:space="preserve">   </w:t>
            </w:r>
            <w:proofErr w:type="gramStart"/>
            <w:r>
              <w:t>if</w:t>
            </w:r>
            <w:proofErr w:type="gramEnd"/>
            <w:r>
              <w:t xml:space="preserve"> ($_SERVER["REQUEST_METHOD"] == "GET") {</w:t>
            </w:r>
          </w:p>
          <w:p w14:paraId="70CE1C4B" w14:textId="339F287E" w:rsidR="002F7284" w:rsidRDefault="002F7284" w:rsidP="002F7284">
            <w:pPr>
              <w:pStyle w:val="CodeBold"/>
            </w:pPr>
            <w:r>
              <w:t xml:space="preserve">      </w:t>
            </w:r>
            <w:r w:rsidR="00BA0523">
              <w:t xml:space="preserve">   </w:t>
            </w:r>
            <w:proofErr w:type="gramStart"/>
            <w:r>
              <w:t>if</w:t>
            </w:r>
            <w:proofErr w:type="gramEnd"/>
            <w:r>
              <w:t xml:space="preserve"> (</w:t>
            </w:r>
            <w:proofErr w:type="spellStart"/>
            <w:r>
              <w:t>isset</w:t>
            </w:r>
            <w:proofErr w:type="spellEnd"/>
            <w:r>
              <w:t>($_GET['gallery']) &amp;&amp; $_GET['gallery'] &gt; 0) {</w:t>
            </w:r>
          </w:p>
          <w:p w14:paraId="2C5CCB88" w14:textId="7BE12EA1" w:rsidR="002F7284" w:rsidRDefault="002F7284" w:rsidP="002F7284">
            <w:pPr>
              <w:pStyle w:val="CodeBold"/>
            </w:pPr>
            <w:r>
              <w:t xml:space="preserve">         </w:t>
            </w:r>
            <w:r w:rsidR="00BA0523">
              <w:t xml:space="preserve">   </w:t>
            </w:r>
            <w:r>
              <w:t>$</w:t>
            </w:r>
            <w:proofErr w:type="spellStart"/>
            <w:proofErr w:type="gramStart"/>
            <w:r>
              <w:t>sql</w:t>
            </w:r>
            <w:proofErr w:type="spellEnd"/>
            <w:proofErr w:type="gramEnd"/>
            <w:r>
              <w:t xml:space="preserve"> = 'select * from Paintings where </w:t>
            </w:r>
            <w:proofErr w:type="spellStart"/>
            <w:r>
              <w:t>GalleryId</w:t>
            </w:r>
            <w:proofErr w:type="spellEnd"/>
            <w:r>
              <w:t xml:space="preserve">=' . </w:t>
            </w:r>
          </w:p>
          <w:p w14:paraId="2E204C61" w14:textId="2BEAEB02" w:rsidR="002F7284" w:rsidRDefault="002F7284" w:rsidP="002F7284">
            <w:pPr>
              <w:pStyle w:val="CodeBold"/>
            </w:pPr>
            <w:r>
              <w:t xml:space="preserve">                   $_</w:t>
            </w:r>
            <w:proofErr w:type="gramStart"/>
            <w:r>
              <w:t>GET[</w:t>
            </w:r>
            <w:proofErr w:type="gramEnd"/>
            <w:r>
              <w:t>'gallery'];</w:t>
            </w:r>
          </w:p>
          <w:p w14:paraId="281EE4B4" w14:textId="08C6D3EC" w:rsidR="002F7284" w:rsidRDefault="002F7284" w:rsidP="002F7284">
            <w:pPr>
              <w:pStyle w:val="CodeBold"/>
            </w:pPr>
            <w:r>
              <w:t xml:space="preserve">     </w:t>
            </w:r>
            <w:r w:rsidR="00BA0523">
              <w:t xml:space="preserve">   </w:t>
            </w:r>
            <w:r>
              <w:t xml:space="preserve">    $</w:t>
            </w:r>
            <w:proofErr w:type="gramStart"/>
            <w:r>
              <w:t>result</w:t>
            </w:r>
            <w:proofErr w:type="gramEnd"/>
            <w:r>
              <w:t xml:space="preserve"> = $</w:t>
            </w:r>
            <w:proofErr w:type="spellStart"/>
            <w:r>
              <w:t>pdo</w:t>
            </w:r>
            <w:proofErr w:type="spellEnd"/>
            <w:r>
              <w:t>-&gt;query($</w:t>
            </w:r>
            <w:proofErr w:type="spellStart"/>
            <w:r>
              <w:t>sql</w:t>
            </w:r>
            <w:proofErr w:type="spellEnd"/>
            <w:r>
              <w:t>);</w:t>
            </w:r>
          </w:p>
          <w:p w14:paraId="4438A176" w14:textId="4EBCBAE8" w:rsidR="002F7284" w:rsidRDefault="002F7284" w:rsidP="002F7284">
            <w:pPr>
              <w:pStyle w:val="CodeBold"/>
            </w:pPr>
            <w:r>
              <w:t xml:space="preserve">        </w:t>
            </w:r>
            <w:r w:rsidR="00BA0523">
              <w:t xml:space="preserve">   </w:t>
            </w:r>
            <w:r>
              <w:t xml:space="preserve"> </w:t>
            </w:r>
            <w:proofErr w:type="gramStart"/>
            <w:r>
              <w:t>while</w:t>
            </w:r>
            <w:proofErr w:type="gramEnd"/>
            <w:r>
              <w:t xml:space="preserve"> ($row = $result-&gt;fetch()) {  </w:t>
            </w:r>
          </w:p>
          <w:p w14:paraId="37C767C9" w14:textId="7AF39811" w:rsidR="00BA0523" w:rsidRDefault="002F7284" w:rsidP="002F7284">
            <w:pPr>
              <w:pStyle w:val="CodeBold"/>
            </w:pPr>
            <w:r>
              <w:t xml:space="preserve">   </w:t>
            </w:r>
            <w:r w:rsidR="00BA0523">
              <w:t xml:space="preserve">   </w:t>
            </w:r>
            <w:proofErr w:type="gramStart"/>
            <w:r>
              <w:t>?&gt;</w:t>
            </w:r>
            <w:proofErr w:type="gramEnd"/>
            <w:r w:rsidR="00BA0523">
              <w:t xml:space="preserve"> </w:t>
            </w:r>
          </w:p>
          <w:p w14:paraId="31790608" w14:textId="726F8FA0" w:rsidR="00B227B4" w:rsidRDefault="00B227B4" w:rsidP="00B227B4">
            <w:pPr>
              <w:pStyle w:val="Code"/>
            </w:pPr>
            <w:r>
              <w:t xml:space="preserve">           </w:t>
            </w:r>
            <w:r w:rsidR="00BA0523">
              <w:t xml:space="preserve">   </w:t>
            </w:r>
            <w:r>
              <w:t>&lt;</w:t>
            </w:r>
            <w:proofErr w:type="gramStart"/>
            <w:r>
              <w:t>div</w:t>
            </w:r>
            <w:proofErr w:type="gramEnd"/>
            <w:r>
              <w:t xml:space="preserve"> class="card"&gt;</w:t>
            </w:r>
          </w:p>
          <w:p w14:paraId="0AE91E20" w14:textId="3CE5EB3B" w:rsidR="00B227B4" w:rsidRDefault="00B227B4" w:rsidP="00B227B4">
            <w:pPr>
              <w:pStyle w:val="Code"/>
            </w:pPr>
            <w:r>
              <w:t xml:space="preserve">              </w:t>
            </w:r>
            <w:r w:rsidR="00BA0523">
              <w:t xml:space="preserve">  </w:t>
            </w:r>
            <w:r>
              <w:t xml:space="preserve"> &lt;</w:t>
            </w:r>
            <w:proofErr w:type="gramStart"/>
            <w:r>
              <w:t>div</w:t>
            </w:r>
            <w:proofErr w:type="gramEnd"/>
            <w:r>
              <w:t xml:space="preserve"> class="image"&gt;</w:t>
            </w:r>
          </w:p>
          <w:p w14:paraId="2C357476" w14:textId="5B7E04E2" w:rsidR="00B227B4" w:rsidRDefault="00B227B4" w:rsidP="00B227B4">
            <w:pPr>
              <w:pStyle w:val="Code"/>
            </w:pPr>
            <w:r>
              <w:t xml:space="preserve">                </w:t>
            </w:r>
            <w:r w:rsidR="00BA0523">
              <w:t xml:space="preserve">  </w:t>
            </w:r>
            <w:r>
              <w:t xml:space="preserve">  &lt;</w:t>
            </w:r>
            <w:proofErr w:type="spellStart"/>
            <w:proofErr w:type="gramStart"/>
            <w:r>
              <w:t>img</w:t>
            </w:r>
            <w:proofErr w:type="spellEnd"/>
            <w:proofErr w:type="gramEnd"/>
            <w:r>
              <w:t xml:space="preserve"> </w:t>
            </w:r>
            <w:proofErr w:type="spellStart"/>
            <w:r>
              <w:t>src</w:t>
            </w:r>
            <w:proofErr w:type="spellEnd"/>
            <w:r>
              <w:t>="images/art/works/square-medium/</w:t>
            </w:r>
            <w:r w:rsidRPr="00B227B4">
              <w:rPr>
                <w:rStyle w:val="CodeBoldChar"/>
              </w:rPr>
              <w:t>&lt;?</w:t>
            </w:r>
            <w:proofErr w:type="spellStart"/>
            <w:r w:rsidRPr="00B227B4">
              <w:rPr>
                <w:rStyle w:val="CodeBoldChar"/>
              </w:rPr>
              <w:t>php</w:t>
            </w:r>
            <w:proofErr w:type="spellEnd"/>
            <w:r w:rsidRPr="00B227B4">
              <w:rPr>
                <w:rStyle w:val="CodeBoldChar"/>
              </w:rPr>
              <w:t xml:space="preserve"> echo $row['</w:t>
            </w:r>
            <w:proofErr w:type="spellStart"/>
            <w:r w:rsidRPr="00B227B4">
              <w:rPr>
                <w:rStyle w:val="CodeBoldChar"/>
              </w:rPr>
              <w:t>ImageFileName</w:t>
            </w:r>
            <w:proofErr w:type="spellEnd"/>
            <w:r w:rsidRPr="00B227B4">
              <w:rPr>
                <w:rStyle w:val="CodeBoldChar"/>
              </w:rPr>
              <w:t>']; ?&gt;</w:t>
            </w:r>
            <w:r>
              <w:t xml:space="preserve">.jpg" </w:t>
            </w:r>
          </w:p>
          <w:p w14:paraId="2F0FB6C3" w14:textId="0C8E32C3" w:rsidR="00B227B4" w:rsidRDefault="00B227B4" w:rsidP="00B227B4">
            <w:pPr>
              <w:pStyle w:val="Code"/>
            </w:pPr>
            <w:r>
              <w:lastRenderedPageBreak/>
              <w:t xml:space="preserve">                  </w:t>
            </w:r>
            <w:r w:rsidR="00BA0523">
              <w:t xml:space="preserve">  </w:t>
            </w:r>
            <w:r>
              <w:t xml:space="preserve">   </w:t>
            </w:r>
            <w:proofErr w:type="gramStart"/>
            <w:r>
              <w:t>title</w:t>
            </w:r>
            <w:proofErr w:type="gramEnd"/>
            <w:r>
              <w:t>="</w:t>
            </w:r>
            <w:r w:rsidRPr="00B227B4">
              <w:rPr>
                <w:rStyle w:val="CodeBoldChar"/>
              </w:rPr>
              <w:t>&lt;?</w:t>
            </w:r>
            <w:proofErr w:type="spellStart"/>
            <w:r w:rsidRPr="00B227B4">
              <w:rPr>
                <w:rStyle w:val="CodeBoldChar"/>
              </w:rPr>
              <w:t>php</w:t>
            </w:r>
            <w:proofErr w:type="spellEnd"/>
            <w:r w:rsidRPr="00B227B4">
              <w:rPr>
                <w:rStyle w:val="CodeBoldChar"/>
              </w:rPr>
              <w:t xml:space="preserve"> echo $row['Title']; ?&gt;</w:t>
            </w:r>
            <w:r>
              <w:t xml:space="preserve">" </w:t>
            </w:r>
          </w:p>
          <w:p w14:paraId="362DEBE0" w14:textId="463E2274" w:rsidR="00B227B4" w:rsidRDefault="00B227B4" w:rsidP="00B227B4">
            <w:pPr>
              <w:pStyle w:val="Code"/>
            </w:pPr>
            <w:r>
              <w:t xml:space="preserve">                    </w:t>
            </w:r>
            <w:r w:rsidR="00BA0523">
              <w:t xml:space="preserve">  </w:t>
            </w:r>
            <w:r>
              <w:t xml:space="preserve"> </w:t>
            </w:r>
            <w:proofErr w:type="gramStart"/>
            <w:r>
              <w:t>alt</w:t>
            </w:r>
            <w:proofErr w:type="gramEnd"/>
            <w:r>
              <w:t>="</w:t>
            </w:r>
            <w:r w:rsidRPr="00B227B4">
              <w:rPr>
                <w:rStyle w:val="CodeBoldChar"/>
              </w:rPr>
              <w:t>&lt;?</w:t>
            </w:r>
            <w:proofErr w:type="spellStart"/>
            <w:r w:rsidRPr="00B227B4">
              <w:rPr>
                <w:rStyle w:val="CodeBoldChar"/>
              </w:rPr>
              <w:t>php</w:t>
            </w:r>
            <w:proofErr w:type="spellEnd"/>
            <w:r w:rsidRPr="00B227B4">
              <w:rPr>
                <w:rStyle w:val="CodeBoldChar"/>
              </w:rPr>
              <w:t xml:space="preserve"> echo $row['Title']; ?&gt;</w:t>
            </w:r>
            <w:r>
              <w:t>" &gt;</w:t>
            </w:r>
          </w:p>
          <w:p w14:paraId="3067679B" w14:textId="7D29E0D1" w:rsidR="00BA0523" w:rsidRDefault="00BA0523" w:rsidP="00B227B4">
            <w:pPr>
              <w:pStyle w:val="Code"/>
            </w:pPr>
            <w:r>
              <w:t xml:space="preserve">                 &lt;/div&gt;                   </w:t>
            </w:r>
          </w:p>
          <w:p w14:paraId="4C9939E5" w14:textId="5AFDB752" w:rsidR="00B227B4" w:rsidRDefault="00BA0523" w:rsidP="00B227B4">
            <w:pPr>
              <w:pStyle w:val="Code"/>
            </w:pPr>
            <w:r>
              <w:t xml:space="preserve">                 </w:t>
            </w:r>
            <w:r w:rsidR="00B227B4">
              <w:t>&lt;</w:t>
            </w:r>
            <w:proofErr w:type="gramStart"/>
            <w:r w:rsidR="00B227B4">
              <w:t>div</w:t>
            </w:r>
            <w:proofErr w:type="gramEnd"/>
            <w:r w:rsidR="00B227B4">
              <w:t xml:space="preserve"> class="extra"&gt;</w:t>
            </w:r>
            <w:r w:rsidR="00B227B4" w:rsidRPr="00B227B4">
              <w:rPr>
                <w:rStyle w:val="CodeBoldChar"/>
              </w:rPr>
              <w:t>&lt;?</w:t>
            </w:r>
            <w:proofErr w:type="spellStart"/>
            <w:r w:rsidR="00B227B4" w:rsidRPr="00B227B4">
              <w:rPr>
                <w:rStyle w:val="CodeBoldChar"/>
              </w:rPr>
              <w:t>php</w:t>
            </w:r>
            <w:proofErr w:type="spellEnd"/>
            <w:r w:rsidR="00B227B4" w:rsidRPr="00B227B4">
              <w:rPr>
                <w:rStyle w:val="CodeBoldChar"/>
              </w:rPr>
              <w:t xml:space="preserve"> echo $row['Title']; ?&gt;</w:t>
            </w:r>
            <w:r w:rsidR="00B227B4">
              <w:t>&lt;/div&gt;</w:t>
            </w:r>
          </w:p>
          <w:p w14:paraId="51EC5291" w14:textId="08570B53" w:rsidR="00053036" w:rsidRDefault="00BA0523" w:rsidP="00B227B4">
            <w:pPr>
              <w:pStyle w:val="Code"/>
              <w:rPr>
                <w:rStyle w:val="CodeCommentChar"/>
              </w:rPr>
            </w:pPr>
            <w:r>
              <w:t xml:space="preserve">              </w:t>
            </w:r>
            <w:r w:rsidR="00B227B4">
              <w:t>&lt;/div&gt;</w:t>
            </w:r>
            <w:r>
              <w:t xml:space="preserve">  </w:t>
            </w:r>
            <w:r w:rsidRPr="00BA0523">
              <w:rPr>
                <w:rStyle w:val="CodeCommentChar"/>
              </w:rPr>
              <w:t>&lt;</w:t>
            </w:r>
            <w:proofErr w:type="gramStart"/>
            <w:r w:rsidRPr="00BA0523">
              <w:rPr>
                <w:rStyle w:val="CodeCommentChar"/>
              </w:rPr>
              <w:t>!-</w:t>
            </w:r>
            <w:proofErr w:type="gramEnd"/>
            <w:r w:rsidRPr="00BA0523">
              <w:rPr>
                <w:rStyle w:val="CodeCommentChar"/>
              </w:rPr>
              <w:t xml:space="preserve">- end </w:t>
            </w:r>
            <w:r>
              <w:rPr>
                <w:rStyle w:val="CodeCommentChar"/>
              </w:rPr>
              <w:t>class=</w:t>
            </w:r>
            <w:r w:rsidRPr="00BA0523">
              <w:rPr>
                <w:rStyle w:val="CodeCommentChar"/>
              </w:rPr>
              <w:t>card--&gt;</w:t>
            </w:r>
          </w:p>
          <w:p w14:paraId="29ED9C99" w14:textId="77777777" w:rsidR="00BA0523" w:rsidRDefault="00BA0523" w:rsidP="00BA0523">
            <w:pPr>
              <w:pStyle w:val="CodeBold"/>
            </w:pPr>
            <w:r>
              <w:t xml:space="preserve">         &lt;</w:t>
            </w:r>
            <w:proofErr w:type="gramStart"/>
            <w:r>
              <w:t>?</w:t>
            </w:r>
            <w:proofErr w:type="spellStart"/>
            <w:r>
              <w:t>php</w:t>
            </w:r>
            <w:proofErr w:type="spellEnd"/>
            <w:proofErr w:type="gramEnd"/>
            <w:r>
              <w:t xml:space="preserve">          </w:t>
            </w:r>
          </w:p>
          <w:p w14:paraId="1B9D5F1E" w14:textId="77777777" w:rsidR="00BA0523" w:rsidRDefault="00BA0523" w:rsidP="00BA0523">
            <w:pPr>
              <w:pStyle w:val="CodeBold"/>
            </w:pPr>
            <w:r>
              <w:t xml:space="preserve">               } // </w:t>
            </w:r>
            <w:proofErr w:type="gramStart"/>
            <w:r>
              <w:t>end</w:t>
            </w:r>
            <w:proofErr w:type="gramEnd"/>
            <w:r>
              <w:t xml:space="preserve"> while</w:t>
            </w:r>
          </w:p>
          <w:p w14:paraId="7F56CAF3" w14:textId="77777777" w:rsidR="00BA0523" w:rsidRDefault="00BA0523" w:rsidP="00BA0523">
            <w:pPr>
              <w:pStyle w:val="CodeBold"/>
            </w:pPr>
            <w:r>
              <w:t xml:space="preserve">            } // </w:t>
            </w:r>
            <w:proofErr w:type="gramStart"/>
            <w:r>
              <w:t>end</w:t>
            </w:r>
            <w:proofErr w:type="gramEnd"/>
            <w:r>
              <w:t xml:space="preserve"> if (</w:t>
            </w:r>
            <w:proofErr w:type="spellStart"/>
            <w:r>
              <w:t>isset</w:t>
            </w:r>
            <w:proofErr w:type="spellEnd"/>
          </w:p>
          <w:p w14:paraId="3FB4D04D" w14:textId="77777777" w:rsidR="00BA0523" w:rsidRDefault="00BA0523" w:rsidP="00BA0523">
            <w:pPr>
              <w:pStyle w:val="CodeBold"/>
            </w:pPr>
            <w:r>
              <w:t xml:space="preserve">         } // </w:t>
            </w:r>
            <w:proofErr w:type="gramStart"/>
            <w:r>
              <w:t>end</w:t>
            </w:r>
            <w:proofErr w:type="gramEnd"/>
            <w:r>
              <w:t xml:space="preserve"> if ($_SERVER</w:t>
            </w:r>
          </w:p>
          <w:p w14:paraId="6E1DC2BA" w14:textId="16A7F5EA" w:rsidR="00BA0523" w:rsidRDefault="00BA0523" w:rsidP="00BA0523">
            <w:pPr>
              <w:pStyle w:val="CodeBold"/>
            </w:pPr>
            <w:r>
              <w:t xml:space="preserve">         </w:t>
            </w:r>
            <w:proofErr w:type="gramStart"/>
            <w:r>
              <w:t>?&gt;</w:t>
            </w:r>
            <w:proofErr w:type="gramEnd"/>
            <w:r>
              <w:t xml:space="preserve">  </w:t>
            </w:r>
          </w:p>
          <w:p w14:paraId="722867A7" w14:textId="30C1A540" w:rsidR="00053036" w:rsidRDefault="00BA0523" w:rsidP="00053036">
            <w:pPr>
              <w:pStyle w:val="Code"/>
            </w:pPr>
            <w:r>
              <w:t xml:space="preserve">   &lt;/div&gt;  </w:t>
            </w:r>
            <w:r w:rsidRPr="00BA0523">
              <w:rPr>
                <w:rStyle w:val="CodeCommentChar"/>
              </w:rPr>
              <w:t>&lt;</w:t>
            </w:r>
            <w:proofErr w:type="gramStart"/>
            <w:r w:rsidRPr="00BA0523">
              <w:rPr>
                <w:rStyle w:val="CodeCommentChar"/>
              </w:rPr>
              <w:t>!-</w:t>
            </w:r>
            <w:proofErr w:type="gramEnd"/>
            <w:r w:rsidRPr="00BA0523">
              <w:rPr>
                <w:rStyle w:val="CodeCommentChar"/>
              </w:rPr>
              <w:t xml:space="preserve">- end </w:t>
            </w:r>
            <w:r>
              <w:rPr>
                <w:rStyle w:val="CodeCommentChar"/>
              </w:rPr>
              <w:t xml:space="preserve">class=four </w:t>
            </w:r>
            <w:r w:rsidRPr="00BA0523">
              <w:rPr>
                <w:rStyle w:val="CodeCommentChar"/>
              </w:rPr>
              <w:t>card</w:t>
            </w:r>
            <w:r>
              <w:rPr>
                <w:rStyle w:val="CodeCommentChar"/>
              </w:rPr>
              <w:t>s</w:t>
            </w:r>
            <w:r w:rsidRPr="00BA0523">
              <w:rPr>
                <w:rStyle w:val="CodeCommentChar"/>
              </w:rPr>
              <w:t>--&gt;</w:t>
            </w:r>
          </w:p>
          <w:p w14:paraId="131D6FDA" w14:textId="0FED5B80" w:rsidR="00053036" w:rsidRDefault="00053036" w:rsidP="00053036">
            <w:pPr>
              <w:pStyle w:val="Code"/>
            </w:pPr>
            <w:r>
              <w:t>&lt;/div&gt;</w:t>
            </w:r>
            <w:r w:rsidR="00BA0523">
              <w:t xml:space="preserve">  </w:t>
            </w:r>
            <w:r w:rsidR="00BA0523">
              <w:rPr>
                <w:rStyle w:val="CodeCommentChar"/>
              </w:rPr>
              <w:t>&lt;</w:t>
            </w:r>
            <w:proofErr w:type="gramStart"/>
            <w:r w:rsidR="00BA0523">
              <w:rPr>
                <w:rStyle w:val="CodeCommentChar"/>
              </w:rPr>
              <w:t>!-</w:t>
            </w:r>
            <w:proofErr w:type="gramEnd"/>
            <w:r w:rsidR="00BA0523">
              <w:rPr>
                <w:rStyle w:val="CodeCommentChar"/>
              </w:rPr>
              <w:t>- end class=segment</w:t>
            </w:r>
            <w:r w:rsidR="00BA0523" w:rsidRPr="00BA0523">
              <w:rPr>
                <w:rStyle w:val="CodeCommentChar"/>
              </w:rPr>
              <w:t>--&gt;</w:t>
            </w:r>
          </w:p>
          <w:p w14:paraId="2AC716D4" w14:textId="77777777" w:rsidR="0065331B" w:rsidRDefault="0065331B" w:rsidP="005513DB">
            <w:pPr>
              <w:pStyle w:val="TableComment"/>
            </w:pPr>
            <w:r>
              <w:t xml:space="preserve">The result should look similar to that shown in </w:t>
            </w:r>
            <w:r w:rsidR="00E20DE3">
              <w:t>Figure 14</w:t>
            </w:r>
            <w:r>
              <w:t>.6.</w:t>
            </w:r>
            <w:r w:rsidR="00D030EA">
              <w:t xml:space="preserve"> Notice that this type of coding, in which markup and PHP programming is interspersed, can be quite messy and tricky to follow. The next exercise will use PHP </w:t>
            </w:r>
            <w:proofErr w:type="gramStart"/>
            <w:r w:rsidR="00D030EA">
              <w:t>functions which</w:t>
            </w:r>
            <w:proofErr w:type="gramEnd"/>
            <w:r w:rsidR="00D030EA">
              <w:t xml:space="preserve"> will minimize the amount of code that is injected into your </w:t>
            </w:r>
            <w:proofErr w:type="spellStart"/>
            <w:r w:rsidR="00D030EA">
              <w:t>markup</w:t>
            </w:r>
            <w:proofErr w:type="spellEnd"/>
            <w:r w:rsidR="00D030EA">
              <w:t>.</w:t>
            </w:r>
          </w:p>
          <w:p w14:paraId="6B58AD2C" w14:textId="71F715F7" w:rsidR="00392B5F" w:rsidRDefault="00392B5F" w:rsidP="005513DB">
            <w:pPr>
              <w:pStyle w:val="TableComment"/>
            </w:pPr>
            <w:r>
              <w:t>This example, which constructs an SQL statement by concatenating form input, is susceptible to SQL Injection attacks. We look at how to protect our pages from this type of security vulnerability later in the lab. The approach used here however has the advantage of being simpler to understand, which is valuable when you are first learning how to use PDO.</w:t>
            </w:r>
          </w:p>
        </w:tc>
      </w:tr>
    </w:tbl>
    <w:p w14:paraId="2C7737A2" w14:textId="51155731" w:rsidR="0065331B" w:rsidRPr="002D0E06" w:rsidRDefault="00BA0523" w:rsidP="0065331B">
      <w:pPr>
        <w:pStyle w:val="FigureImage"/>
      </w:pPr>
      <w:r>
        <w:rPr>
          <w:noProof/>
          <w:lang w:val="en-US"/>
        </w:rPr>
        <w:lastRenderedPageBreak/>
        <w:drawing>
          <wp:inline distT="0" distB="0" distL="0" distR="0" wp14:anchorId="0EB84458" wp14:editId="08DE3EA1">
            <wp:extent cx="4798060" cy="3105150"/>
            <wp:effectExtent l="0" t="0" r="2540" b="0"/>
            <wp:docPr id="6" name="Picture 6" descr="MRMC932940:Users:rconnolly:Desktop:Screen Shot 2017-03-02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MC932940:Users:rconnolly:Desktop:Screen Shot 2017-03-02 at 1.58.5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060" cy="3105150"/>
                    </a:xfrm>
                    <a:prstGeom prst="rect">
                      <a:avLst/>
                    </a:prstGeom>
                    <a:noFill/>
                    <a:ln>
                      <a:noFill/>
                    </a:ln>
                  </pic:spPr>
                </pic:pic>
              </a:graphicData>
            </a:graphic>
          </wp:inline>
        </w:drawing>
      </w:r>
    </w:p>
    <w:p w14:paraId="749E0788" w14:textId="77777777" w:rsidR="0065331B" w:rsidRDefault="00E20DE3" w:rsidP="0065331B">
      <w:pPr>
        <w:pStyle w:val="Caption"/>
      </w:pPr>
      <w:r>
        <w:t>Figure 14</w:t>
      </w:r>
      <w:r w:rsidR="0065331B" w:rsidRPr="002D0E06">
        <w:t>.</w:t>
      </w:r>
      <w:r w:rsidR="00520F92">
        <w:fldChar w:fldCharType="begin"/>
      </w:r>
      <w:r w:rsidR="0065331B">
        <w:instrText xml:space="preserve"> SEQ Figure \* ARABIC </w:instrText>
      </w:r>
      <w:r w:rsidR="00520F92">
        <w:fldChar w:fldCharType="separate"/>
      </w:r>
      <w:r w:rsidR="007D7982">
        <w:rPr>
          <w:noProof/>
        </w:rPr>
        <w:t>5</w:t>
      </w:r>
      <w:r w:rsidR="00520F92">
        <w:fldChar w:fldCharType="end"/>
      </w:r>
      <w:r w:rsidR="0065331B" w:rsidRPr="002D0E06">
        <w:t xml:space="preserve"> – </w:t>
      </w:r>
      <w:r>
        <w:t>EXERCISE 14</w:t>
      </w:r>
      <w:r w:rsidR="0065331B">
        <w:t>.9 complete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73567A" w14:paraId="5E7BB355" w14:textId="77777777" w:rsidTr="0073567A">
        <w:trPr>
          <w:gridBefore w:val="1"/>
          <w:wBefore w:w="450" w:type="dxa"/>
        </w:trPr>
        <w:tc>
          <w:tcPr>
            <w:tcW w:w="7650" w:type="dxa"/>
            <w:tcBorders>
              <w:bottom w:val="single" w:sz="4" w:space="0" w:color="000080"/>
            </w:tcBorders>
            <w:shd w:val="clear" w:color="auto" w:fill="404040"/>
          </w:tcPr>
          <w:p w14:paraId="6D93E9C2" w14:textId="77777777" w:rsidR="0073567A" w:rsidRDefault="0073567A" w:rsidP="0073567A">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Integrating User Inputs (pdo)</w:t>
            </w:r>
          </w:p>
        </w:tc>
      </w:tr>
      <w:tr w:rsidR="0073567A" w14:paraId="29D7CA8E" w14:textId="77777777" w:rsidTr="0073567A">
        <w:tc>
          <w:tcPr>
            <w:tcW w:w="450" w:type="dxa"/>
            <w:tcBorders>
              <w:right w:val="nil"/>
            </w:tcBorders>
          </w:tcPr>
          <w:p w14:paraId="4A9BA775" w14:textId="77777777" w:rsidR="0073567A" w:rsidRDefault="0073567A" w:rsidP="0073567A">
            <w:pPr>
              <w:pStyle w:val="TableNumber"/>
            </w:pPr>
            <w:r>
              <w:t>1</w:t>
            </w:r>
          </w:p>
        </w:tc>
        <w:tc>
          <w:tcPr>
            <w:tcW w:w="7650" w:type="dxa"/>
            <w:tcBorders>
              <w:top w:val="nil"/>
              <w:left w:val="nil"/>
              <w:bottom w:val="nil"/>
            </w:tcBorders>
          </w:tcPr>
          <w:p w14:paraId="50741CB4" w14:textId="77777777" w:rsidR="0073567A" w:rsidRDefault="0073567A" w:rsidP="005513DB">
            <w:pPr>
              <w:pStyle w:val="TableText"/>
            </w:pPr>
            <w:r>
              <w:t xml:space="preserve">Open and examine </w:t>
            </w:r>
            <w:r w:rsidR="00E20DE3">
              <w:rPr>
                <w:rStyle w:val="MarginNote-URL"/>
              </w:rPr>
              <w:t>lab14-</w:t>
            </w:r>
            <w:r w:rsidRPr="00E309EB">
              <w:rPr>
                <w:rStyle w:val="MarginNote-URL"/>
              </w:rPr>
              <w:t>exercise10.php</w:t>
            </w:r>
            <w:r>
              <w:t>.</w:t>
            </w:r>
          </w:p>
          <w:p w14:paraId="117E0022" w14:textId="0A2BB9A1" w:rsidR="0073567A" w:rsidRDefault="0073567A" w:rsidP="00FE5673">
            <w:pPr>
              <w:pStyle w:val="TableComment"/>
            </w:pPr>
            <w:r>
              <w:t xml:space="preserve">This page already contains the code for displaying a list </w:t>
            </w:r>
            <w:r w:rsidR="00477E9E">
              <w:t xml:space="preserve">of artist names. </w:t>
            </w:r>
            <w:r>
              <w:t xml:space="preserve">You will be </w:t>
            </w:r>
            <w:r>
              <w:lastRenderedPageBreak/>
              <w:t xml:space="preserve">adding the code to display a list of </w:t>
            </w:r>
            <w:r w:rsidR="00FE5673">
              <w:t>paintings</w:t>
            </w:r>
            <w:r>
              <w:t xml:space="preserve"> whose </w:t>
            </w:r>
            <w:proofErr w:type="spellStart"/>
            <w:r w:rsidR="00477E9E" w:rsidRPr="00392B5F">
              <w:rPr>
                <w:rStyle w:val="CodeChar"/>
              </w:rPr>
              <w:t>ArtistId</w:t>
            </w:r>
            <w:proofErr w:type="spellEnd"/>
            <w:r>
              <w:t xml:space="preserve"> foreign key matches the selected </w:t>
            </w:r>
            <w:r w:rsidR="00477E9E">
              <w:t>artist</w:t>
            </w:r>
            <w:r>
              <w:t>.</w:t>
            </w:r>
          </w:p>
        </w:tc>
      </w:tr>
      <w:tr w:rsidR="00477E9E" w14:paraId="5581A09B" w14:textId="77777777" w:rsidTr="0073567A">
        <w:tc>
          <w:tcPr>
            <w:tcW w:w="450" w:type="dxa"/>
            <w:tcBorders>
              <w:right w:val="nil"/>
            </w:tcBorders>
          </w:tcPr>
          <w:p w14:paraId="568277E3" w14:textId="77777777" w:rsidR="00477E9E" w:rsidRDefault="00477E9E" w:rsidP="0073567A">
            <w:pPr>
              <w:pStyle w:val="TableNumber"/>
            </w:pPr>
            <w:r>
              <w:lastRenderedPageBreak/>
              <w:t>2</w:t>
            </w:r>
          </w:p>
        </w:tc>
        <w:tc>
          <w:tcPr>
            <w:tcW w:w="7650" w:type="dxa"/>
            <w:tcBorders>
              <w:top w:val="nil"/>
              <w:left w:val="nil"/>
              <w:bottom w:val="nil"/>
            </w:tcBorders>
          </w:tcPr>
          <w:p w14:paraId="663E122F" w14:textId="77777777" w:rsidR="00477E9E" w:rsidRDefault="00D030EA" w:rsidP="005513DB">
            <w:pPr>
              <w:pStyle w:val="TableText"/>
            </w:pPr>
            <w:r>
              <w:t>Add the following code to the markup.</w:t>
            </w:r>
          </w:p>
          <w:p w14:paraId="4771FF5B" w14:textId="77777777" w:rsidR="00FE5673" w:rsidRDefault="00FE5673" w:rsidP="00FE5673">
            <w:pPr>
              <w:pStyle w:val="Code"/>
            </w:pPr>
            <w:r>
              <w:t>&lt;</w:t>
            </w:r>
            <w:proofErr w:type="gramStart"/>
            <w:r>
              <w:t>main</w:t>
            </w:r>
            <w:proofErr w:type="gramEnd"/>
            <w:r>
              <w:t xml:space="preserve"> class="</w:t>
            </w:r>
            <w:proofErr w:type="spellStart"/>
            <w:r>
              <w:t>ui</w:t>
            </w:r>
            <w:proofErr w:type="spellEnd"/>
            <w:r>
              <w:t xml:space="preserve"> container"&gt;</w:t>
            </w:r>
          </w:p>
          <w:p w14:paraId="7B5E2211" w14:textId="77777777" w:rsidR="00FE5673" w:rsidRDefault="00FE5673" w:rsidP="00FE5673">
            <w:pPr>
              <w:pStyle w:val="Code"/>
            </w:pPr>
            <w:r>
              <w:t xml:space="preserve">   &lt;</w:t>
            </w:r>
            <w:proofErr w:type="gramStart"/>
            <w:r>
              <w:t>div</w:t>
            </w:r>
            <w:proofErr w:type="gramEnd"/>
            <w:r>
              <w:t xml:space="preserve"> class="</w:t>
            </w:r>
            <w:proofErr w:type="spellStart"/>
            <w:r>
              <w:t>ui</w:t>
            </w:r>
            <w:proofErr w:type="spellEnd"/>
            <w:r>
              <w:t xml:space="preserve"> secondary segment"&gt;</w:t>
            </w:r>
          </w:p>
          <w:p w14:paraId="654DE879" w14:textId="77777777" w:rsidR="00FE5673" w:rsidRDefault="00FE5673" w:rsidP="00FE5673">
            <w:pPr>
              <w:pStyle w:val="Code"/>
            </w:pPr>
            <w:r>
              <w:t xml:space="preserve">      &lt;</w:t>
            </w:r>
            <w:proofErr w:type="gramStart"/>
            <w:r>
              <w:t>h1</w:t>
            </w:r>
            <w:proofErr w:type="gramEnd"/>
            <w:r>
              <w:t>&gt;User Input&lt;/h1&gt;</w:t>
            </w:r>
          </w:p>
          <w:p w14:paraId="78DC655C" w14:textId="77777777" w:rsidR="00FE5673" w:rsidRDefault="00FE5673" w:rsidP="00FE5673">
            <w:pPr>
              <w:pStyle w:val="Code"/>
            </w:pPr>
            <w:r>
              <w:t xml:space="preserve">   &lt;/div&gt;</w:t>
            </w:r>
          </w:p>
          <w:p w14:paraId="3A2980D8" w14:textId="77777777" w:rsidR="00FE5673" w:rsidRDefault="00FE5673" w:rsidP="00FE5673">
            <w:pPr>
              <w:pStyle w:val="Code"/>
            </w:pPr>
            <w:r>
              <w:t xml:space="preserve">   &lt;</w:t>
            </w:r>
            <w:proofErr w:type="gramStart"/>
            <w:r>
              <w:t>div</w:t>
            </w:r>
            <w:proofErr w:type="gramEnd"/>
            <w:r>
              <w:t xml:space="preserve"> class="</w:t>
            </w:r>
            <w:proofErr w:type="spellStart"/>
            <w:r>
              <w:t>ui</w:t>
            </w:r>
            <w:proofErr w:type="spellEnd"/>
            <w:r>
              <w:t xml:space="preserve"> segment"&gt;</w:t>
            </w:r>
          </w:p>
          <w:p w14:paraId="6540B336" w14:textId="77777777" w:rsidR="00FE5673" w:rsidRDefault="00FE5673" w:rsidP="00FE5673">
            <w:pPr>
              <w:pStyle w:val="CodeBold"/>
            </w:pPr>
            <w:r>
              <w:t xml:space="preserve">      &lt;</w:t>
            </w:r>
            <w:proofErr w:type="gramStart"/>
            <w:r>
              <w:t>div</w:t>
            </w:r>
            <w:proofErr w:type="gramEnd"/>
            <w:r>
              <w:t xml:space="preserve"> class="</w:t>
            </w:r>
            <w:proofErr w:type="spellStart"/>
            <w:r>
              <w:t>ui</w:t>
            </w:r>
            <w:proofErr w:type="spellEnd"/>
            <w:r>
              <w:t xml:space="preserve"> grid"&gt;</w:t>
            </w:r>
          </w:p>
          <w:p w14:paraId="7E280929" w14:textId="77777777" w:rsidR="00FE5673" w:rsidRDefault="00FE5673" w:rsidP="00FE5673">
            <w:pPr>
              <w:pStyle w:val="CodeBold"/>
            </w:pPr>
            <w:r>
              <w:t xml:space="preserve">        &lt;</w:t>
            </w:r>
            <w:proofErr w:type="gramStart"/>
            <w:r>
              <w:t>div</w:t>
            </w:r>
            <w:proofErr w:type="gramEnd"/>
            <w:r>
              <w:t xml:space="preserve"> class="four wide column"&gt;</w:t>
            </w:r>
          </w:p>
          <w:p w14:paraId="60F47556" w14:textId="77777777" w:rsidR="00FE5673" w:rsidRDefault="00FE5673" w:rsidP="00FE5673">
            <w:pPr>
              <w:pStyle w:val="CodeBold"/>
            </w:pPr>
            <w:r>
              <w:t xml:space="preserve">           &lt;</w:t>
            </w:r>
            <w:proofErr w:type="gramStart"/>
            <w:r>
              <w:t>div</w:t>
            </w:r>
            <w:proofErr w:type="gramEnd"/>
            <w:r>
              <w:t xml:space="preserve"> class="</w:t>
            </w:r>
            <w:proofErr w:type="spellStart"/>
            <w:r>
              <w:t>ui</w:t>
            </w:r>
            <w:proofErr w:type="spellEnd"/>
            <w:r>
              <w:t xml:space="preserve"> link list"&gt;</w:t>
            </w:r>
          </w:p>
          <w:p w14:paraId="1D463F6F" w14:textId="77777777" w:rsidR="00FE5673" w:rsidRDefault="00FE5673" w:rsidP="00FE5673">
            <w:pPr>
              <w:pStyle w:val="CodeBold"/>
            </w:pPr>
            <w:r>
              <w:t xml:space="preserve">              &lt;</w:t>
            </w:r>
            <w:proofErr w:type="gramStart"/>
            <w:r>
              <w:t>?</w:t>
            </w:r>
            <w:proofErr w:type="spellStart"/>
            <w:r>
              <w:t>php</w:t>
            </w:r>
            <w:proofErr w:type="spellEnd"/>
            <w:proofErr w:type="gramEnd"/>
            <w:r>
              <w:t xml:space="preserve"> </w:t>
            </w:r>
            <w:proofErr w:type="spellStart"/>
            <w:r>
              <w:t>outputArtists</w:t>
            </w:r>
            <w:proofErr w:type="spellEnd"/>
            <w:r>
              <w:t>(); ?&gt;</w:t>
            </w:r>
          </w:p>
          <w:p w14:paraId="2AFC3AF9" w14:textId="77777777" w:rsidR="00FE5673" w:rsidRDefault="00FE5673" w:rsidP="00FE5673">
            <w:pPr>
              <w:pStyle w:val="CodeBold"/>
            </w:pPr>
            <w:r>
              <w:t xml:space="preserve">           &lt;/div&gt;</w:t>
            </w:r>
          </w:p>
          <w:p w14:paraId="296F3E65" w14:textId="77777777" w:rsidR="00FE5673" w:rsidRDefault="00FE5673" w:rsidP="00FE5673">
            <w:pPr>
              <w:pStyle w:val="CodeBold"/>
            </w:pPr>
            <w:r>
              <w:t xml:space="preserve">        &lt;/div&gt;</w:t>
            </w:r>
          </w:p>
          <w:p w14:paraId="2BB97DA9" w14:textId="77777777" w:rsidR="00FE5673" w:rsidRDefault="00FE5673" w:rsidP="00FE5673">
            <w:pPr>
              <w:pStyle w:val="CodeBold"/>
            </w:pPr>
            <w:r>
              <w:t xml:space="preserve">        &lt;</w:t>
            </w:r>
            <w:proofErr w:type="gramStart"/>
            <w:r>
              <w:t>div</w:t>
            </w:r>
            <w:proofErr w:type="gramEnd"/>
            <w:r>
              <w:t xml:space="preserve"> class="twelve wide column"&gt;</w:t>
            </w:r>
          </w:p>
          <w:p w14:paraId="0616957D" w14:textId="77777777" w:rsidR="00FE5673" w:rsidRDefault="00FE5673" w:rsidP="00FE5673">
            <w:pPr>
              <w:pStyle w:val="CodeBold"/>
            </w:pPr>
            <w:r>
              <w:t xml:space="preserve">           &lt;</w:t>
            </w:r>
            <w:proofErr w:type="gramStart"/>
            <w:r>
              <w:t>div</w:t>
            </w:r>
            <w:proofErr w:type="gramEnd"/>
            <w:r>
              <w:t xml:space="preserve"> class="</w:t>
            </w:r>
            <w:proofErr w:type="spellStart"/>
            <w:r>
              <w:t>ui</w:t>
            </w:r>
            <w:proofErr w:type="spellEnd"/>
            <w:r>
              <w:t xml:space="preserve"> items"&gt;</w:t>
            </w:r>
          </w:p>
          <w:p w14:paraId="2B718EC3" w14:textId="77777777" w:rsidR="00FE5673" w:rsidRDefault="00FE5673" w:rsidP="00FE5673">
            <w:pPr>
              <w:pStyle w:val="CodeBold"/>
            </w:pPr>
            <w:r>
              <w:t xml:space="preserve">              &lt;</w:t>
            </w:r>
            <w:proofErr w:type="gramStart"/>
            <w:r>
              <w:t>?</w:t>
            </w:r>
            <w:proofErr w:type="spellStart"/>
            <w:r>
              <w:t>php</w:t>
            </w:r>
            <w:proofErr w:type="spellEnd"/>
            <w:proofErr w:type="gramEnd"/>
            <w:r>
              <w:t xml:space="preserve"> </w:t>
            </w:r>
            <w:proofErr w:type="spellStart"/>
            <w:r>
              <w:t>outputPaintings</w:t>
            </w:r>
            <w:proofErr w:type="spellEnd"/>
            <w:r>
              <w:t xml:space="preserve">(); ?&gt; </w:t>
            </w:r>
          </w:p>
          <w:p w14:paraId="3E7EAB14" w14:textId="77777777" w:rsidR="00FE5673" w:rsidRDefault="00FE5673" w:rsidP="00FE5673">
            <w:pPr>
              <w:pStyle w:val="CodeBold"/>
            </w:pPr>
            <w:r>
              <w:t xml:space="preserve">           &lt;/div&gt;</w:t>
            </w:r>
          </w:p>
          <w:p w14:paraId="1C75E8BF" w14:textId="77777777" w:rsidR="00FE5673" w:rsidRDefault="00FE5673" w:rsidP="00FE5673">
            <w:pPr>
              <w:pStyle w:val="CodeBold"/>
            </w:pPr>
            <w:r>
              <w:t xml:space="preserve">        &lt;/div&gt;</w:t>
            </w:r>
          </w:p>
          <w:p w14:paraId="726EAFFD" w14:textId="77777777" w:rsidR="00FE5673" w:rsidRDefault="00FE5673" w:rsidP="00FE5673">
            <w:pPr>
              <w:pStyle w:val="CodeBold"/>
            </w:pPr>
            <w:r>
              <w:t xml:space="preserve">      &lt;/div&gt;</w:t>
            </w:r>
          </w:p>
          <w:p w14:paraId="1B627D7D" w14:textId="77777777" w:rsidR="00FE5673" w:rsidRDefault="00FE5673" w:rsidP="00FE5673">
            <w:pPr>
              <w:pStyle w:val="Code"/>
            </w:pPr>
            <w:r>
              <w:t xml:space="preserve">   &lt;/div&gt;</w:t>
            </w:r>
          </w:p>
          <w:p w14:paraId="7943C34E" w14:textId="2C74F290" w:rsidR="00D030EA" w:rsidRDefault="00FE5673" w:rsidP="00FE5673">
            <w:pPr>
              <w:pStyle w:val="Code"/>
            </w:pPr>
            <w:r>
              <w:t xml:space="preserve">&lt;/main&gt; </w:t>
            </w:r>
          </w:p>
          <w:p w14:paraId="37A87AF3" w14:textId="77777777" w:rsidR="00D030EA" w:rsidRDefault="00D030EA" w:rsidP="005513DB">
            <w:pPr>
              <w:pStyle w:val="TableComment"/>
            </w:pPr>
            <w:r>
              <w:t>Notice that unlike the previous exercise, which had a lot of PHP code interspersed within the markup, this one simplifies the markup by moving most of the PHP coding into PHP functions.</w:t>
            </w:r>
          </w:p>
        </w:tc>
      </w:tr>
      <w:tr w:rsidR="001A2FAA" w14:paraId="720864D2" w14:textId="77777777" w:rsidTr="0073567A">
        <w:tc>
          <w:tcPr>
            <w:tcW w:w="450" w:type="dxa"/>
            <w:tcBorders>
              <w:right w:val="nil"/>
            </w:tcBorders>
          </w:tcPr>
          <w:p w14:paraId="68FB3C76" w14:textId="77777777" w:rsidR="001A2FAA" w:rsidRDefault="001A2FAA" w:rsidP="0073567A">
            <w:pPr>
              <w:pStyle w:val="TableNumber"/>
            </w:pPr>
            <w:r>
              <w:t>3</w:t>
            </w:r>
          </w:p>
        </w:tc>
        <w:tc>
          <w:tcPr>
            <w:tcW w:w="7650" w:type="dxa"/>
            <w:tcBorders>
              <w:top w:val="nil"/>
              <w:left w:val="nil"/>
              <w:bottom w:val="nil"/>
            </w:tcBorders>
          </w:tcPr>
          <w:p w14:paraId="094B7920" w14:textId="1D55EE5F" w:rsidR="001A2FAA" w:rsidRDefault="00E91B53" w:rsidP="005513DB">
            <w:pPr>
              <w:pStyle w:val="TableText"/>
            </w:pPr>
            <w:r>
              <w:t>Modify</w:t>
            </w:r>
            <w:r w:rsidR="001A2FAA">
              <w:t xml:space="preserve"> the following functi</w:t>
            </w:r>
            <w:r w:rsidR="0086176D">
              <w:t xml:space="preserve">ons </w:t>
            </w:r>
            <w:r w:rsidR="00392B5F">
              <w:t>at</w:t>
            </w:r>
            <w:r w:rsidR="0086176D">
              <w:t xml:space="preserve"> the top of the document: </w:t>
            </w:r>
            <w:r w:rsidR="001A2FAA">
              <w:t xml:space="preserve">i.e., after the implementation of </w:t>
            </w:r>
            <w:proofErr w:type="gramStart"/>
            <w:r w:rsidR="001A2FAA" w:rsidRPr="001A2FAA">
              <w:rPr>
                <w:rStyle w:val="CodeChar"/>
              </w:rPr>
              <w:t>outputArtists(</w:t>
            </w:r>
            <w:proofErr w:type="gramEnd"/>
            <w:r w:rsidR="001A2FAA" w:rsidRPr="001A2FAA">
              <w:rPr>
                <w:rStyle w:val="CodeChar"/>
              </w:rPr>
              <w:t>)</w:t>
            </w:r>
            <w:r w:rsidR="001A2FAA">
              <w:t>.</w:t>
            </w:r>
          </w:p>
          <w:p w14:paraId="2F727693" w14:textId="77777777" w:rsidR="00E91B53" w:rsidRDefault="00E91B53" w:rsidP="00E91B53">
            <w:pPr>
              <w:pStyle w:val="CodeCommentAbove"/>
            </w:pPr>
            <w:r>
              <w:t>/*</w:t>
            </w:r>
          </w:p>
          <w:p w14:paraId="553BB6D9" w14:textId="77777777" w:rsidR="00E91B53" w:rsidRDefault="00E91B53" w:rsidP="00E91B53">
            <w:pPr>
              <w:pStyle w:val="CodeComment"/>
            </w:pPr>
            <w:r>
              <w:t xml:space="preserve"> Displays the list of paintings for the artist id specified in the id </w:t>
            </w:r>
          </w:p>
          <w:p w14:paraId="6EE28DAD" w14:textId="77777777" w:rsidR="00E91B53" w:rsidRDefault="00E91B53" w:rsidP="00E91B53">
            <w:pPr>
              <w:pStyle w:val="CodeComment"/>
            </w:pPr>
            <w:r>
              <w:t xml:space="preserve"> query string</w:t>
            </w:r>
          </w:p>
          <w:p w14:paraId="046226CE" w14:textId="77777777" w:rsidR="00E91B53" w:rsidRDefault="00E91B53" w:rsidP="00E91B53">
            <w:pPr>
              <w:pStyle w:val="CodeComment"/>
            </w:pPr>
            <w:r>
              <w:t>*/</w:t>
            </w:r>
          </w:p>
          <w:p w14:paraId="4477512D" w14:textId="77777777" w:rsidR="001A2FAA" w:rsidRDefault="001A2FAA" w:rsidP="00E91B53">
            <w:pPr>
              <w:pStyle w:val="Code"/>
            </w:pPr>
            <w:r>
              <w:t>function outputPaintings() {</w:t>
            </w:r>
          </w:p>
          <w:p w14:paraId="307208DC" w14:textId="77777777" w:rsidR="001A2FAA" w:rsidRDefault="001A2FAA" w:rsidP="001A2FAA">
            <w:pPr>
              <w:pStyle w:val="CodeBold"/>
            </w:pPr>
            <w:r>
              <w:t xml:space="preserve">   try {</w:t>
            </w:r>
          </w:p>
          <w:p w14:paraId="21CAADC6" w14:textId="77777777" w:rsidR="001A2FAA" w:rsidRDefault="001A2FAA" w:rsidP="001A2FAA">
            <w:pPr>
              <w:pStyle w:val="CodeBold"/>
            </w:pPr>
            <w:r>
              <w:t xml:space="preserve">      if (isset($_GET['id']) &amp;&amp; $_GET['id'] &gt; 0) {   </w:t>
            </w:r>
          </w:p>
          <w:p w14:paraId="77795433" w14:textId="77777777" w:rsidR="001A2FAA" w:rsidRDefault="001A2FAA" w:rsidP="001A2FAA">
            <w:pPr>
              <w:pStyle w:val="CodeBold"/>
            </w:pPr>
            <w:r>
              <w:t xml:space="preserve">         $pdo = new PDO(DBCONNSTRING,DBUSER,DBPASS);</w:t>
            </w:r>
          </w:p>
          <w:p w14:paraId="04A02F7A" w14:textId="77777777" w:rsidR="001A2FAA" w:rsidRDefault="001A2FAA" w:rsidP="001A2FAA">
            <w:pPr>
              <w:pStyle w:val="CodeBold"/>
            </w:pPr>
            <w:r>
              <w:t xml:space="preserve">         $pdo-&gt;setAttribute(PDO::ATTR_ERRMODE, PDO::ERRMODE_EXCEPTION);</w:t>
            </w:r>
          </w:p>
          <w:p w14:paraId="104A140B" w14:textId="77777777" w:rsidR="001A2FAA" w:rsidRDefault="001A2FAA" w:rsidP="001A2FAA">
            <w:pPr>
              <w:pStyle w:val="CodeBold"/>
            </w:pPr>
            <w:r>
              <w:t xml:space="preserve">         </w:t>
            </w:r>
          </w:p>
          <w:p w14:paraId="04EFB0BB" w14:textId="01FEE5EB" w:rsidR="001A2FAA" w:rsidRDefault="001A2FAA" w:rsidP="001A2FAA">
            <w:pPr>
              <w:pStyle w:val="CodeBold"/>
            </w:pPr>
            <w:r>
              <w:t xml:space="preserve">         $</w:t>
            </w:r>
            <w:proofErr w:type="gramStart"/>
            <w:r>
              <w:t>sql</w:t>
            </w:r>
            <w:proofErr w:type="gramEnd"/>
            <w:r>
              <w:t xml:space="preserve"> = 'select * from </w:t>
            </w:r>
            <w:r w:rsidR="00392B5F">
              <w:t>Paintings</w:t>
            </w:r>
            <w:r>
              <w:t xml:space="preserve"> where ArtistId=' . $_GET['id'];</w:t>
            </w:r>
          </w:p>
          <w:p w14:paraId="7A5BBB64" w14:textId="77777777" w:rsidR="001A2FAA" w:rsidRDefault="001A2FAA" w:rsidP="001A2FAA">
            <w:pPr>
              <w:pStyle w:val="CodeBold"/>
            </w:pPr>
            <w:r>
              <w:t xml:space="preserve">         $result = $pdo-&gt;query($sql);</w:t>
            </w:r>
          </w:p>
          <w:p w14:paraId="2C30D3C8" w14:textId="77777777" w:rsidR="001A2FAA" w:rsidRDefault="001A2FAA" w:rsidP="001A2FAA">
            <w:pPr>
              <w:pStyle w:val="CodeBold"/>
            </w:pPr>
            <w:r>
              <w:t xml:space="preserve">         while ($row = $result-&gt;fetch()) {</w:t>
            </w:r>
          </w:p>
          <w:p w14:paraId="68395B39" w14:textId="77777777" w:rsidR="001A2FAA" w:rsidRDefault="001A2FAA" w:rsidP="001A2FAA">
            <w:pPr>
              <w:pStyle w:val="CodeBold"/>
            </w:pPr>
            <w:r>
              <w:t xml:space="preserve">            outputSinglePainting($row);         </w:t>
            </w:r>
          </w:p>
          <w:p w14:paraId="7B6D830E" w14:textId="77777777" w:rsidR="001A2FAA" w:rsidRDefault="001A2FAA" w:rsidP="001A2FAA">
            <w:pPr>
              <w:pStyle w:val="CodeBold"/>
            </w:pPr>
            <w:r>
              <w:t xml:space="preserve">         }</w:t>
            </w:r>
          </w:p>
          <w:p w14:paraId="334998C3" w14:textId="77777777" w:rsidR="001A2FAA" w:rsidRDefault="001A2FAA" w:rsidP="001A2FAA">
            <w:pPr>
              <w:pStyle w:val="CodeBold"/>
            </w:pPr>
            <w:r>
              <w:t xml:space="preserve">         $pdo = null;</w:t>
            </w:r>
          </w:p>
          <w:p w14:paraId="2976413D" w14:textId="77777777" w:rsidR="001A2FAA" w:rsidRDefault="001A2FAA" w:rsidP="001A2FAA">
            <w:pPr>
              <w:pStyle w:val="CodeBold"/>
            </w:pPr>
            <w:r>
              <w:t xml:space="preserve">      }</w:t>
            </w:r>
          </w:p>
          <w:p w14:paraId="38B1972E" w14:textId="77777777" w:rsidR="001A2FAA" w:rsidRDefault="001A2FAA" w:rsidP="001A2FAA">
            <w:pPr>
              <w:pStyle w:val="CodeBold"/>
            </w:pPr>
            <w:r>
              <w:t xml:space="preserve">   }</w:t>
            </w:r>
          </w:p>
          <w:p w14:paraId="10018745" w14:textId="77777777" w:rsidR="001A2FAA" w:rsidRDefault="001A2FAA" w:rsidP="001A2FAA">
            <w:pPr>
              <w:pStyle w:val="CodeBold"/>
            </w:pPr>
            <w:r>
              <w:t xml:space="preserve">   catch (PDOException $e) {</w:t>
            </w:r>
          </w:p>
          <w:p w14:paraId="25AF2774" w14:textId="77777777" w:rsidR="001A2FAA" w:rsidRDefault="001A2FAA" w:rsidP="001A2FAA">
            <w:pPr>
              <w:pStyle w:val="CodeBold"/>
            </w:pPr>
            <w:r>
              <w:t xml:space="preserve">      die( $e-&gt;getMessage() );</w:t>
            </w:r>
          </w:p>
          <w:p w14:paraId="4B894842" w14:textId="77777777" w:rsidR="001A2FAA" w:rsidRDefault="001A2FAA" w:rsidP="001A2FAA">
            <w:pPr>
              <w:pStyle w:val="CodeBold"/>
            </w:pPr>
            <w:r>
              <w:t xml:space="preserve">   }</w:t>
            </w:r>
          </w:p>
          <w:p w14:paraId="6CA5F1E0" w14:textId="77777777" w:rsidR="001A2FAA" w:rsidRDefault="001A2FAA" w:rsidP="00E91B53">
            <w:pPr>
              <w:pStyle w:val="Code"/>
            </w:pPr>
            <w:r>
              <w:t>}</w:t>
            </w:r>
          </w:p>
          <w:p w14:paraId="353D1FC7" w14:textId="77777777" w:rsidR="001A2FAA" w:rsidRDefault="001A2FAA" w:rsidP="001A2FAA">
            <w:pPr>
              <w:pStyle w:val="Code"/>
            </w:pPr>
          </w:p>
          <w:p w14:paraId="04F8E372" w14:textId="77777777" w:rsidR="00E91B53" w:rsidRDefault="00E91B53" w:rsidP="00E91B53">
            <w:pPr>
              <w:pStyle w:val="CodeComment"/>
            </w:pPr>
            <w:r>
              <w:t>/*</w:t>
            </w:r>
          </w:p>
          <w:p w14:paraId="5B3A5132" w14:textId="77777777" w:rsidR="00E91B53" w:rsidRDefault="00E91B53" w:rsidP="00E91B53">
            <w:pPr>
              <w:pStyle w:val="CodeComment"/>
            </w:pPr>
            <w:r>
              <w:t xml:space="preserve"> Displays a single painting</w:t>
            </w:r>
          </w:p>
          <w:p w14:paraId="6749E1A0" w14:textId="77777777" w:rsidR="00E91B53" w:rsidRDefault="00E91B53" w:rsidP="00E91B53">
            <w:pPr>
              <w:pStyle w:val="CodeComment"/>
            </w:pPr>
            <w:r>
              <w:t>*/</w:t>
            </w:r>
          </w:p>
          <w:p w14:paraId="480099D0" w14:textId="77777777" w:rsidR="00392B5F" w:rsidRDefault="00392B5F" w:rsidP="00392B5F">
            <w:pPr>
              <w:pStyle w:val="Code"/>
            </w:pPr>
            <w:proofErr w:type="gramStart"/>
            <w:r>
              <w:lastRenderedPageBreak/>
              <w:t>function</w:t>
            </w:r>
            <w:proofErr w:type="gramEnd"/>
            <w:r>
              <w:t xml:space="preserve"> </w:t>
            </w:r>
            <w:proofErr w:type="spellStart"/>
            <w:r>
              <w:t>outputSinglePainting</w:t>
            </w:r>
            <w:proofErr w:type="spellEnd"/>
            <w:r>
              <w:t>($row) {</w:t>
            </w:r>
          </w:p>
          <w:p w14:paraId="5A19AC3C" w14:textId="77777777" w:rsidR="00392B5F" w:rsidRDefault="00392B5F" w:rsidP="00392B5F">
            <w:pPr>
              <w:pStyle w:val="CodeBold"/>
            </w:pPr>
            <w:r>
              <w:t xml:space="preserve">   </w:t>
            </w:r>
            <w:proofErr w:type="gramStart"/>
            <w:r>
              <w:t>echo</w:t>
            </w:r>
            <w:proofErr w:type="gramEnd"/>
            <w:r>
              <w:t xml:space="preserve"> '&lt;div class="item"&gt;';</w:t>
            </w:r>
          </w:p>
          <w:p w14:paraId="25F15450" w14:textId="77777777" w:rsidR="00392B5F" w:rsidRDefault="00392B5F" w:rsidP="00392B5F">
            <w:pPr>
              <w:pStyle w:val="CodeBold"/>
            </w:pPr>
            <w:r>
              <w:t xml:space="preserve">   </w:t>
            </w:r>
            <w:proofErr w:type="gramStart"/>
            <w:r>
              <w:t>echo</w:t>
            </w:r>
            <w:proofErr w:type="gramEnd"/>
            <w:r>
              <w:t xml:space="preserve"> '&lt;div class="image"&gt;';</w:t>
            </w:r>
          </w:p>
          <w:p w14:paraId="58F69664" w14:textId="4B4ABAB7" w:rsidR="00392B5F" w:rsidRDefault="00392B5F" w:rsidP="00392B5F">
            <w:pPr>
              <w:pStyle w:val="CodeBold"/>
            </w:pPr>
            <w:r>
              <w:t xml:space="preserve">   </w:t>
            </w:r>
            <w:proofErr w:type="gramStart"/>
            <w:r>
              <w:t>echo</w:t>
            </w:r>
            <w:proofErr w:type="gramEnd"/>
            <w:r>
              <w:t xml:space="preserve"> '&lt;</w:t>
            </w:r>
            <w:proofErr w:type="spellStart"/>
            <w:r>
              <w:t>img</w:t>
            </w:r>
            <w:proofErr w:type="spellEnd"/>
            <w:r>
              <w:t xml:space="preserve"> </w:t>
            </w:r>
            <w:proofErr w:type="spellStart"/>
            <w:r>
              <w:t>src</w:t>
            </w:r>
            <w:proofErr w:type="spellEnd"/>
            <w:r>
              <w:t xml:space="preserve">="images/art/works/square-medium/' . </w:t>
            </w:r>
          </w:p>
          <w:p w14:paraId="363C44B9" w14:textId="6633E874" w:rsidR="00392B5F" w:rsidRDefault="00392B5F" w:rsidP="00392B5F">
            <w:pPr>
              <w:pStyle w:val="CodeBold"/>
            </w:pPr>
            <w:r>
              <w:t xml:space="preserve">            $</w:t>
            </w:r>
            <w:proofErr w:type="gramStart"/>
            <w:r>
              <w:t>row</w:t>
            </w:r>
            <w:proofErr w:type="gramEnd"/>
            <w:r>
              <w:t>['</w:t>
            </w:r>
            <w:proofErr w:type="spellStart"/>
            <w:r>
              <w:t>ImageFileName</w:t>
            </w:r>
            <w:proofErr w:type="spellEnd"/>
            <w:r>
              <w:t>'] .'.</w:t>
            </w:r>
            <w:proofErr w:type="gramStart"/>
            <w:r>
              <w:t>jpg</w:t>
            </w:r>
            <w:proofErr w:type="gramEnd"/>
            <w:r>
              <w:t>"&gt;';</w:t>
            </w:r>
          </w:p>
          <w:p w14:paraId="412547DF" w14:textId="77777777" w:rsidR="00392B5F" w:rsidRDefault="00392B5F" w:rsidP="00392B5F">
            <w:pPr>
              <w:pStyle w:val="CodeBold"/>
            </w:pPr>
            <w:r>
              <w:t xml:space="preserve">   </w:t>
            </w:r>
            <w:proofErr w:type="gramStart"/>
            <w:r>
              <w:t>echo</w:t>
            </w:r>
            <w:proofErr w:type="gramEnd"/>
            <w:r>
              <w:t xml:space="preserve"> '&lt;/div&gt;';</w:t>
            </w:r>
          </w:p>
          <w:p w14:paraId="4E43079C" w14:textId="77777777" w:rsidR="00392B5F" w:rsidRDefault="00392B5F" w:rsidP="00392B5F">
            <w:pPr>
              <w:pStyle w:val="CodeBold"/>
            </w:pPr>
            <w:r>
              <w:t xml:space="preserve">   </w:t>
            </w:r>
            <w:proofErr w:type="gramStart"/>
            <w:r>
              <w:t>echo</w:t>
            </w:r>
            <w:proofErr w:type="gramEnd"/>
            <w:r>
              <w:t xml:space="preserve"> '&lt;div class="content"&gt;';</w:t>
            </w:r>
          </w:p>
          <w:p w14:paraId="7C87BE17" w14:textId="77777777" w:rsidR="00392B5F" w:rsidRDefault="00392B5F" w:rsidP="00392B5F">
            <w:pPr>
              <w:pStyle w:val="CodeBold"/>
            </w:pPr>
            <w:r>
              <w:t xml:space="preserve">   </w:t>
            </w:r>
            <w:proofErr w:type="gramStart"/>
            <w:r>
              <w:t>echo</w:t>
            </w:r>
            <w:proofErr w:type="gramEnd"/>
            <w:r>
              <w:t xml:space="preserve"> '&lt;h4 class="header"&gt;';</w:t>
            </w:r>
          </w:p>
          <w:p w14:paraId="7E947110" w14:textId="77777777" w:rsidR="00392B5F" w:rsidRDefault="00392B5F" w:rsidP="00392B5F">
            <w:pPr>
              <w:pStyle w:val="CodeBold"/>
            </w:pPr>
            <w:r>
              <w:t xml:space="preserve">   </w:t>
            </w:r>
            <w:proofErr w:type="gramStart"/>
            <w:r>
              <w:t>echo</w:t>
            </w:r>
            <w:proofErr w:type="gramEnd"/>
            <w:r>
              <w:t xml:space="preserve"> $row['Title']; </w:t>
            </w:r>
          </w:p>
          <w:p w14:paraId="1FC264A2" w14:textId="77777777" w:rsidR="00392B5F" w:rsidRDefault="00392B5F" w:rsidP="00392B5F">
            <w:pPr>
              <w:pStyle w:val="CodeBold"/>
            </w:pPr>
            <w:r>
              <w:t xml:space="preserve">   </w:t>
            </w:r>
            <w:proofErr w:type="gramStart"/>
            <w:r>
              <w:t>echo</w:t>
            </w:r>
            <w:proofErr w:type="gramEnd"/>
            <w:r>
              <w:t xml:space="preserve"> '&lt;/h4&gt;';</w:t>
            </w:r>
          </w:p>
          <w:p w14:paraId="7F9B4B07" w14:textId="77777777" w:rsidR="00392B5F" w:rsidRDefault="00392B5F" w:rsidP="00392B5F">
            <w:pPr>
              <w:pStyle w:val="CodeBold"/>
            </w:pPr>
            <w:r>
              <w:t xml:space="preserve">   </w:t>
            </w:r>
            <w:proofErr w:type="gramStart"/>
            <w:r>
              <w:t>echo</w:t>
            </w:r>
            <w:proofErr w:type="gramEnd"/>
            <w:r>
              <w:t xml:space="preserve"> '&lt;p class="description"&gt;';</w:t>
            </w:r>
          </w:p>
          <w:p w14:paraId="039A43E2" w14:textId="657385A8" w:rsidR="00392B5F" w:rsidRDefault="00392B5F" w:rsidP="00392B5F">
            <w:pPr>
              <w:pStyle w:val="CodeBold"/>
            </w:pPr>
            <w:r>
              <w:t xml:space="preserve">   </w:t>
            </w:r>
            <w:proofErr w:type="gramStart"/>
            <w:r>
              <w:t>echo</w:t>
            </w:r>
            <w:proofErr w:type="gramEnd"/>
            <w:r>
              <w:t xml:space="preserve"> $row['</w:t>
            </w:r>
            <w:r w:rsidRPr="00392B5F">
              <w:t>Excerpt</w:t>
            </w:r>
            <w:r>
              <w:t>'];</w:t>
            </w:r>
          </w:p>
          <w:p w14:paraId="502ADDC9" w14:textId="77777777" w:rsidR="00392B5F" w:rsidRDefault="00392B5F" w:rsidP="00392B5F">
            <w:pPr>
              <w:pStyle w:val="CodeBold"/>
            </w:pPr>
            <w:r>
              <w:t xml:space="preserve">   </w:t>
            </w:r>
            <w:proofErr w:type="gramStart"/>
            <w:r>
              <w:t>echo</w:t>
            </w:r>
            <w:proofErr w:type="gramEnd"/>
            <w:r>
              <w:t xml:space="preserve"> '&lt;/p&gt;';</w:t>
            </w:r>
          </w:p>
          <w:p w14:paraId="178B5A10" w14:textId="77777777" w:rsidR="00392B5F" w:rsidRDefault="00392B5F" w:rsidP="00392B5F">
            <w:pPr>
              <w:pStyle w:val="CodeBold"/>
            </w:pPr>
            <w:r>
              <w:t xml:space="preserve">   </w:t>
            </w:r>
            <w:proofErr w:type="gramStart"/>
            <w:r>
              <w:t>echo</w:t>
            </w:r>
            <w:proofErr w:type="gramEnd"/>
            <w:r>
              <w:t xml:space="preserve"> '&lt;/div&gt;';  </w:t>
            </w:r>
            <w:r w:rsidRPr="00392B5F">
              <w:rPr>
                <w:rStyle w:val="CodeCommentChar"/>
              </w:rPr>
              <w:t>// end class=content</w:t>
            </w:r>
          </w:p>
          <w:p w14:paraId="580ADCD2" w14:textId="77777777" w:rsidR="00392B5F" w:rsidRDefault="00392B5F" w:rsidP="00392B5F">
            <w:pPr>
              <w:pStyle w:val="CodeBold"/>
            </w:pPr>
            <w:r>
              <w:t xml:space="preserve">   </w:t>
            </w:r>
            <w:proofErr w:type="gramStart"/>
            <w:r>
              <w:t>echo</w:t>
            </w:r>
            <w:proofErr w:type="gramEnd"/>
            <w:r>
              <w:t xml:space="preserve"> '&lt;/div&gt;';  </w:t>
            </w:r>
            <w:r w:rsidRPr="00392B5F">
              <w:rPr>
                <w:rStyle w:val="CodeCommentChar"/>
              </w:rPr>
              <w:t>// end class=item</w:t>
            </w:r>
          </w:p>
          <w:p w14:paraId="565ABCC3" w14:textId="33C6494B" w:rsidR="001A2FAA" w:rsidRDefault="00392B5F" w:rsidP="00392B5F">
            <w:pPr>
              <w:pStyle w:val="Code"/>
            </w:pPr>
            <w:r>
              <w:t>}</w:t>
            </w:r>
          </w:p>
        </w:tc>
      </w:tr>
      <w:tr w:rsidR="001A2FAA" w14:paraId="33869903" w14:textId="77777777" w:rsidTr="0073567A">
        <w:tc>
          <w:tcPr>
            <w:tcW w:w="450" w:type="dxa"/>
            <w:tcBorders>
              <w:right w:val="nil"/>
            </w:tcBorders>
          </w:tcPr>
          <w:p w14:paraId="4710C047" w14:textId="77777777" w:rsidR="001A2FAA" w:rsidRDefault="001A2FAA" w:rsidP="0073567A">
            <w:pPr>
              <w:pStyle w:val="TableNumber"/>
            </w:pPr>
            <w:r>
              <w:lastRenderedPageBreak/>
              <w:t>4</w:t>
            </w:r>
          </w:p>
        </w:tc>
        <w:tc>
          <w:tcPr>
            <w:tcW w:w="7650" w:type="dxa"/>
            <w:tcBorders>
              <w:top w:val="nil"/>
              <w:left w:val="nil"/>
              <w:bottom w:val="nil"/>
            </w:tcBorders>
          </w:tcPr>
          <w:p w14:paraId="68AD4486" w14:textId="77777777" w:rsidR="001A2FAA" w:rsidRDefault="001A2FAA" w:rsidP="005513DB">
            <w:pPr>
              <w:pStyle w:val="TableText"/>
            </w:pPr>
            <w:r>
              <w:t xml:space="preserve">Test in browser. The result should be similar to that shown in </w:t>
            </w:r>
            <w:r w:rsidR="00E20DE3">
              <w:t>Figure 14</w:t>
            </w:r>
            <w:r>
              <w:t>.7.</w:t>
            </w:r>
          </w:p>
          <w:p w14:paraId="5A2AB5A0" w14:textId="3EDE3769" w:rsidR="001A2FAA" w:rsidRDefault="001A2FAA" w:rsidP="00392B5F">
            <w:pPr>
              <w:pStyle w:val="TableComment"/>
            </w:pPr>
            <w:r>
              <w:t>N</w:t>
            </w:r>
            <w:r w:rsidR="00392B5F">
              <w:t>ote, not all paintings contain an excerpt</w:t>
            </w:r>
            <w:r>
              <w:t>.</w:t>
            </w:r>
          </w:p>
        </w:tc>
      </w:tr>
    </w:tbl>
    <w:p w14:paraId="4DA8D26B" w14:textId="77777777" w:rsidR="0073567A" w:rsidRPr="0073567A" w:rsidRDefault="0073567A" w:rsidP="0073567A"/>
    <w:p w14:paraId="609D33E7" w14:textId="3F9E5E23" w:rsidR="00477E9E" w:rsidRPr="002D0E06" w:rsidRDefault="006020DB" w:rsidP="00477E9E">
      <w:pPr>
        <w:pStyle w:val="FigureImage"/>
      </w:pPr>
      <w:r>
        <w:rPr>
          <w:noProof/>
          <w:lang w:val="en-US"/>
        </w:rPr>
        <w:drawing>
          <wp:inline distT="0" distB="0" distL="0" distR="0" wp14:anchorId="701E5A69" wp14:editId="49E70B03">
            <wp:extent cx="4789170" cy="3340735"/>
            <wp:effectExtent l="0" t="0" r="11430" b="12065"/>
            <wp:docPr id="11" name="Picture 11" descr="MRMC932940:Users:rconnolly:Desktop:web dev:student-material:online-labs:instructions:images:Figure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MC932940:Users:rconnolly:Desktop:web dev:student-material:online-labs:instructions:images:Figure14-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9170" cy="3340735"/>
                    </a:xfrm>
                    <a:prstGeom prst="rect">
                      <a:avLst/>
                    </a:prstGeom>
                    <a:noFill/>
                    <a:ln>
                      <a:noFill/>
                    </a:ln>
                  </pic:spPr>
                </pic:pic>
              </a:graphicData>
            </a:graphic>
          </wp:inline>
        </w:drawing>
      </w:r>
    </w:p>
    <w:p w14:paraId="30ABA0D0" w14:textId="45BC4FCC" w:rsidR="00E2038A" w:rsidRDefault="00E20DE3" w:rsidP="00E2649F">
      <w:pPr>
        <w:pStyle w:val="Caption"/>
      </w:pPr>
      <w:r>
        <w:t>Figure 14</w:t>
      </w:r>
      <w:r w:rsidR="00477E9E" w:rsidRPr="002D0E06">
        <w:t>.</w:t>
      </w:r>
      <w:r w:rsidR="00520F92">
        <w:fldChar w:fldCharType="begin"/>
      </w:r>
      <w:r w:rsidR="00477E9E">
        <w:instrText xml:space="preserve"> SEQ Figure \* ARABIC </w:instrText>
      </w:r>
      <w:r w:rsidR="00520F92">
        <w:fldChar w:fldCharType="separate"/>
      </w:r>
      <w:r w:rsidR="007D7982">
        <w:rPr>
          <w:noProof/>
        </w:rPr>
        <w:t>6</w:t>
      </w:r>
      <w:r w:rsidR="00520F92">
        <w:fldChar w:fldCharType="end"/>
      </w:r>
      <w:r w:rsidR="00477E9E" w:rsidRPr="002D0E06">
        <w:t xml:space="preserve"> – </w:t>
      </w:r>
      <w:r>
        <w:t>EXERCISE 14</w:t>
      </w:r>
      <w:r w:rsidR="00477E9E">
        <w:t>.10 complete</w:t>
      </w:r>
    </w:p>
    <w:p w14:paraId="43452494"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618E68F2" w14:textId="77777777" w:rsidTr="00CB0003">
        <w:trPr>
          <w:gridBefore w:val="1"/>
          <w:wBefore w:w="450" w:type="dxa"/>
        </w:trPr>
        <w:tc>
          <w:tcPr>
            <w:tcW w:w="7650" w:type="dxa"/>
            <w:tcBorders>
              <w:bottom w:val="single" w:sz="4" w:space="0" w:color="000080"/>
            </w:tcBorders>
            <w:shd w:val="clear" w:color="auto" w:fill="404040"/>
          </w:tcPr>
          <w:p w14:paraId="4E991383" w14:textId="77777777" w:rsidR="0036006F" w:rsidRDefault="0036006F" w:rsidP="00CB0003">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rsidRPr="00634EA5">
              <w:t>Prepared Statements</w:t>
            </w:r>
          </w:p>
        </w:tc>
      </w:tr>
      <w:tr w:rsidR="0036006F" w14:paraId="24961D9B" w14:textId="77777777" w:rsidTr="00CB0003">
        <w:tc>
          <w:tcPr>
            <w:tcW w:w="450" w:type="dxa"/>
            <w:tcBorders>
              <w:right w:val="nil"/>
            </w:tcBorders>
          </w:tcPr>
          <w:p w14:paraId="2F5CFC62" w14:textId="77777777" w:rsidR="0036006F" w:rsidRDefault="0036006F" w:rsidP="00CB0003">
            <w:pPr>
              <w:pStyle w:val="TableNumber"/>
            </w:pPr>
            <w:r>
              <w:t>1</w:t>
            </w:r>
          </w:p>
        </w:tc>
        <w:tc>
          <w:tcPr>
            <w:tcW w:w="7650" w:type="dxa"/>
            <w:tcBorders>
              <w:top w:val="nil"/>
              <w:left w:val="nil"/>
              <w:bottom w:val="nil"/>
            </w:tcBorders>
          </w:tcPr>
          <w:p w14:paraId="1D4B07BB" w14:textId="22F22E5E" w:rsidR="00E309EB" w:rsidRDefault="00E309EB" w:rsidP="005513DB">
            <w:pPr>
              <w:pStyle w:val="TableText"/>
            </w:pPr>
            <w:r>
              <w:t xml:space="preserve">Open and examine </w:t>
            </w:r>
            <w:r w:rsidR="00E20DE3">
              <w:rPr>
                <w:rStyle w:val="MarginNote-URL"/>
              </w:rPr>
              <w:t>lab14-</w:t>
            </w:r>
            <w:r w:rsidRPr="00E309EB">
              <w:rPr>
                <w:rStyle w:val="MarginNote-URL"/>
              </w:rPr>
              <w:t>exercise1</w:t>
            </w:r>
            <w:r w:rsidR="00E2649F">
              <w:rPr>
                <w:rStyle w:val="MarginNote-URL"/>
              </w:rPr>
              <w:t>1</w:t>
            </w:r>
            <w:r w:rsidRPr="00E309EB">
              <w:rPr>
                <w:rStyle w:val="MarginNote-URL"/>
              </w:rPr>
              <w:t>.php</w:t>
            </w:r>
            <w:r>
              <w:t>.</w:t>
            </w:r>
          </w:p>
          <w:p w14:paraId="62745963" w14:textId="77777777" w:rsidR="0036006F" w:rsidRDefault="00E309EB" w:rsidP="005513DB">
            <w:pPr>
              <w:pStyle w:val="TableComment"/>
            </w:pPr>
            <w:r>
              <w:lastRenderedPageBreak/>
              <w:t>This file is the same as the finished version of exercise 10.</w:t>
            </w:r>
          </w:p>
        </w:tc>
      </w:tr>
      <w:tr w:rsidR="0036006F" w14:paraId="4CEAD00E" w14:textId="77777777" w:rsidTr="00CB0003">
        <w:tc>
          <w:tcPr>
            <w:tcW w:w="450" w:type="dxa"/>
            <w:tcBorders>
              <w:right w:val="nil"/>
            </w:tcBorders>
          </w:tcPr>
          <w:p w14:paraId="2DFA99B4" w14:textId="77777777" w:rsidR="0036006F" w:rsidRDefault="0036006F" w:rsidP="00CB0003">
            <w:pPr>
              <w:pStyle w:val="TableNumber"/>
            </w:pPr>
            <w:r>
              <w:lastRenderedPageBreak/>
              <w:t>2</w:t>
            </w:r>
          </w:p>
        </w:tc>
        <w:tc>
          <w:tcPr>
            <w:tcW w:w="7650" w:type="dxa"/>
            <w:tcBorders>
              <w:top w:val="nil"/>
              <w:left w:val="nil"/>
              <w:bottom w:val="nil"/>
            </w:tcBorders>
          </w:tcPr>
          <w:p w14:paraId="01E7526E" w14:textId="77777777" w:rsidR="0036006F" w:rsidRDefault="00CF0431" w:rsidP="005513DB">
            <w:pPr>
              <w:pStyle w:val="TableText"/>
            </w:pPr>
            <w:r>
              <w:t>Edit the following code and test.</w:t>
            </w:r>
          </w:p>
          <w:p w14:paraId="2251F6BE" w14:textId="77777777" w:rsidR="00CF0431" w:rsidRDefault="00CF0431" w:rsidP="00CF0431">
            <w:pPr>
              <w:pStyle w:val="CodeAbove"/>
            </w:pPr>
            <w:r>
              <w:t>function outputPaintings() {</w:t>
            </w:r>
          </w:p>
          <w:p w14:paraId="3D739405" w14:textId="77777777" w:rsidR="00CF0431" w:rsidRDefault="00CF0431" w:rsidP="00CF0431">
            <w:pPr>
              <w:pStyle w:val="Code"/>
            </w:pPr>
            <w:r>
              <w:t xml:space="preserve">   try {</w:t>
            </w:r>
          </w:p>
          <w:p w14:paraId="160248C1" w14:textId="77777777" w:rsidR="00CF0431" w:rsidRDefault="00CF0431" w:rsidP="00CF0431">
            <w:pPr>
              <w:pStyle w:val="Code"/>
            </w:pPr>
            <w:r>
              <w:t xml:space="preserve">      if (isset($_GET['id']) &amp;&amp; $_GET['id'] &gt; 0) {   </w:t>
            </w:r>
          </w:p>
          <w:p w14:paraId="70ADCBC8" w14:textId="77777777" w:rsidR="00CF0431" w:rsidRDefault="00CF0431" w:rsidP="00CF0431">
            <w:pPr>
              <w:pStyle w:val="Code"/>
            </w:pPr>
            <w:r>
              <w:t xml:space="preserve">         $pdo = new PDO(DBCONNSTRING,DBUSER,DBPASS);</w:t>
            </w:r>
          </w:p>
          <w:p w14:paraId="566FB649" w14:textId="77777777" w:rsidR="00CF0431" w:rsidRDefault="00CF0431" w:rsidP="00CF0431">
            <w:pPr>
              <w:pStyle w:val="Code"/>
            </w:pPr>
            <w:r>
              <w:t xml:space="preserve">         $pdo-&gt;setAttribute(PDO::ATTR_ERRMODE, PDO::ERRMODE_EXCEPTION);</w:t>
            </w:r>
          </w:p>
          <w:p w14:paraId="16B0E776" w14:textId="77777777" w:rsidR="00CF0431" w:rsidRDefault="00CF0431" w:rsidP="00CF0431">
            <w:pPr>
              <w:pStyle w:val="Code"/>
            </w:pPr>
            <w:r>
              <w:t xml:space="preserve">                  </w:t>
            </w:r>
          </w:p>
          <w:p w14:paraId="1BAC64A6" w14:textId="2E39F907" w:rsidR="00CF0431" w:rsidRDefault="00CF0431" w:rsidP="00CF0431">
            <w:pPr>
              <w:pStyle w:val="Code"/>
            </w:pPr>
            <w:r>
              <w:t xml:space="preserve">         $</w:t>
            </w:r>
            <w:proofErr w:type="gramStart"/>
            <w:r>
              <w:t>sql</w:t>
            </w:r>
            <w:proofErr w:type="gramEnd"/>
            <w:r>
              <w:t xml:space="preserve"> = 'select * from </w:t>
            </w:r>
            <w:r w:rsidR="00E97D8B">
              <w:t>Paintings</w:t>
            </w:r>
            <w:r>
              <w:t xml:space="preserve"> where ArtistId=</w:t>
            </w:r>
            <w:r w:rsidRPr="00CF0431">
              <w:rPr>
                <w:rStyle w:val="CodeBoldChar"/>
              </w:rPr>
              <w:t>:id</w:t>
            </w:r>
            <w:r>
              <w:t>';</w:t>
            </w:r>
          </w:p>
          <w:p w14:paraId="3F9DF26C" w14:textId="77777777" w:rsidR="00CF0431" w:rsidRDefault="00CF0431" w:rsidP="00CF0431">
            <w:pPr>
              <w:pStyle w:val="CodeBold"/>
            </w:pPr>
            <w:r>
              <w:t xml:space="preserve">         $id =  $_GET['id'];</w:t>
            </w:r>
          </w:p>
          <w:p w14:paraId="2969E2F7" w14:textId="77777777" w:rsidR="00CF0431" w:rsidRDefault="00CF0431" w:rsidP="00CF0431">
            <w:pPr>
              <w:pStyle w:val="CodeBold"/>
            </w:pPr>
            <w:r>
              <w:t xml:space="preserve">         $statement = $pdo-&gt;prepare($sql);</w:t>
            </w:r>
          </w:p>
          <w:p w14:paraId="5E34ED61" w14:textId="77777777" w:rsidR="00CF0431" w:rsidRDefault="00CF0431" w:rsidP="00CF0431">
            <w:pPr>
              <w:pStyle w:val="CodeBold"/>
            </w:pPr>
            <w:r>
              <w:t xml:space="preserve">         $statement-&gt;bindValue(':id', $id);</w:t>
            </w:r>
          </w:p>
          <w:p w14:paraId="2F837F4D" w14:textId="77777777" w:rsidR="00CF0431" w:rsidRDefault="00CF0431" w:rsidP="00CF0431">
            <w:pPr>
              <w:pStyle w:val="CodeBold"/>
            </w:pPr>
            <w:r>
              <w:t xml:space="preserve">         $statement-&gt;execute();</w:t>
            </w:r>
          </w:p>
          <w:p w14:paraId="62B77760" w14:textId="77777777" w:rsidR="00CF0431" w:rsidRDefault="00CF0431" w:rsidP="00CF0431">
            <w:pPr>
              <w:pStyle w:val="Code"/>
            </w:pPr>
          </w:p>
          <w:p w14:paraId="336B85E0" w14:textId="77777777" w:rsidR="00CF0431" w:rsidRDefault="00CF0431" w:rsidP="00CF0431">
            <w:pPr>
              <w:pStyle w:val="Code"/>
            </w:pPr>
            <w:r>
              <w:t xml:space="preserve">         while ($row = </w:t>
            </w:r>
            <w:r w:rsidRPr="00CF0431">
              <w:rPr>
                <w:rStyle w:val="CodeBoldChar"/>
              </w:rPr>
              <w:t>$statement</w:t>
            </w:r>
            <w:r>
              <w:t>-&gt;fetch()) {</w:t>
            </w:r>
          </w:p>
          <w:p w14:paraId="3EFBC0B6" w14:textId="77777777" w:rsidR="00CF0431" w:rsidRDefault="00CF0431" w:rsidP="00CF0431">
            <w:pPr>
              <w:pStyle w:val="Code"/>
            </w:pPr>
            <w:r>
              <w:t xml:space="preserve">            outputSinglePainting($row);         </w:t>
            </w:r>
          </w:p>
          <w:p w14:paraId="5B1CD3E4" w14:textId="77777777" w:rsidR="00CF0431" w:rsidRDefault="00CF0431" w:rsidP="00CF0431">
            <w:pPr>
              <w:pStyle w:val="Code"/>
            </w:pPr>
            <w:r>
              <w:t xml:space="preserve">         }</w:t>
            </w:r>
          </w:p>
          <w:p w14:paraId="7BF9C07E" w14:textId="77777777" w:rsidR="00CF0431" w:rsidRDefault="00CF0431" w:rsidP="00CF0431">
            <w:pPr>
              <w:pStyle w:val="Code"/>
            </w:pPr>
            <w:r>
              <w:t xml:space="preserve">         $pdo = null;</w:t>
            </w:r>
          </w:p>
          <w:p w14:paraId="375AACD7" w14:textId="77777777" w:rsidR="00CF0431" w:rsidRDefault="00CF0431" w:rsidP="00CF0431">
            <w:pPr>
              <w:pStyle w:val="Code"/>
            </w:pPr>
            <w:r>
              <w:t xml:space="preserve">      }</w:t>
            </w:r>
          </w:p>
          <w:p w14:paraId="2CA592BE" w14:textId="77777777" w:rsidR="00CF0431" w:rsidRDefault="00CF0431" w:rsidP="00CF0431">
            <w:pPr>
              <w:pStyle w:val="Code"/>
            </w:pPr>
            <w:r>
              <w:t xml:space="preserve">   }</w:t>
            </w:r>
          </w:p>
          <w:p w14:paraId="66FB464F" w14:textId="77777777" w:rsidR="00CF0431" w:rsidRDefault="00CF0431" w:rsidP="00CF0431">
            <w:pPr>
              <w:pStyle w:val="Code"/>
            </w:pPr>
            <w:r>
              <w:t xml:space="preserve">   catch (PDOException $e) {</w:t>
            </w:r>
          </w:p>
          <w:p w14:paraId="50C522E2" w14:textId="77777777" w:rsidR="00CF0431" w:rsidRDefault="00CF0431" w:rsidP="00CF0431">
            <w:pPr>
              <w:pStyle w:val="Code"/>
            </w:pPr>
            <w:r>
              <w:t xml:space="preserve">      die( $e-&gt;getMessage() );</w:t>
            </w:r>
          </w:p>
          <w:p w14:paraId="35D81E4E" w14:textId="77777777" w:rsidR="00CF0431" w:rsidRDefault="00CF0431" w:rsidP="00CF0431">
            <w:pPr>
              <w:pStyle w:val="Code"/>
            </w:pPr>
            <w:r>
              <w:t xml:space="preserve">   }</w:t>
            </w:r>
          </w:p>
          <w:p w14:paraId="3F0F66E2" w14:textId="77777777" w:rsidR="00CF0431" w:rsidRDefault="00CF0431" w:rsidP="00CF0431">
            <w:pPr>
              <w:pStyle w:val="Code"/>
            </w:pPr>
            <w:r>
              <w:t>}</w:t>
            </w:r>
          </w:p>
        </w:tc>
      </w:tr>
    </w:tbl>
    <w:p w14:paraId="673C8EC3" w14:textId="77777777" w:rsidR="00634EA5" w:rsidRDefault="00634EA5" w:rsidP="00634EA5">
      <w:pPr>
        <w:pStyle w:val="Heading2"/>
      </w:pPr>
      <w:r>
        <w:t>Sample Database Techniques</w:t>
      </w:r>
    </w:p>
    <w:p w14:paraId="193DBB57"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2F157244" w14:textId="77777777" w:rsidTr="00CB0003">
        <w:trPr>
          <w:gridBefore w:val="1"/>
          <w:wBefore w:w="450" w:type="dxa"/>
        </w:trPr>
        <w:tc>
          <w:tcPr>
            <w:tcW w:w="7650" w:type="dxa"/>
            <w:tcBorders>
              <w:bottom w:val="single" w:sz="4" w:space="0" w:color="000080"/>
            </w:tcBorders>
            <w:shd w:val="clear" w:color="auto" w:fill="404040"/>
          </w:tcPr>
          <w:p w14:paraId="7048ACAE" w14:textId="4488EE86" w:rsidR="0036006F" w:rsidRDefault="0036006F" w:rsidP="00135CCA">
            <w:pPr>
              <w:pStyle w:val="TableStepHead"/>
            </w:pPr>
            <w:r>
              <w:br w:type="page"/>
            </w:r>
            <w:r w:rsidR="00E20DE3">
              <w:rPr>
                <w:rStyle w:val="TableHeadingChar"/>
              </w:rPr>
              <w:t>EXERCISE 14</w:t>
            </w:r>
            <w:r>
              <w:rPr>
                <w:rStyle w:val="TableHeadingChar"/>
              </w:rPr>
              <w:t>.</w:t>
            </w:r>
            <w:r w:rsidR="00520F92" w:rsidRPr="00F07AA1">
              <w:rPr>
                <w:rStyle w:val="TableHeadingChar"/>
              </w:rPr>
              <w:fldChar w:fldCharType="begin"/>
            </w:r>
            <w:r w:rsidRPr="00F07AA1">
              <w:rPr>
                <w:rStyle w:val="TableHeadingChar"/>
              </w:rPr>
              <w:instrText xml:space="preserve"> AUTONUMLGL \e </w:instrText>
            </w:r>
            <w:r w:rsidR="00520F92" w:rsidRPr="00F07AA1">
              <w:rPr>
                <w:rStyle w:val="TableHeadingChar"/>
              </w:rPr>
              <w:fldChar w:fldCharType="end"/>
            </w:r>
            <w:r>
              <w:t xml:space="preserve">  — </w:t>
            </w:r>
            <w:r w:rsidR="00634EA5">
              <w:t xml:space="preserve">HTML List </w:t>
            </w:r>
            <w:r w:rsidR="00135CCA">
              <w:t>and Results</w:t>
            </w:r>
          </w:p>
        </w:tc>
      </w:tr>
      <w:tr w:rsidR="0036006F" w14:paraId="4413681A" w14:textId="77777777" w:rsidTr="00CB0003">
        <w:tc>
          <w:tcPr>
            <w:tcW w:w="450" w:type="dxa"/>
            <w:tcBorders>
              <w:right w:val="nil"/>
            </w:tcBorders>
          </w:tcPr>
          <w:p w14:paraId="64CD79A3" w14:textId="77777777" w:rsidR="0036006F" w:rsidRDefault="0036006F" w:rsidP="00CB0003">
            <w:pPr>
              <w:pStyle w:val="TableNumber"/>
            </w:pPr>
            <w:r>
              <w:t>1</w:t>
            </w:r>
          </w:p>
        </w:tc>
        <w:tc>
          <w:tcPr>
            <w:tcW w:w="7650" w:type="dxa"/>
            <w:tcBorders>
              <w:top w:val="nil"/>
              <w:left w:val="nil"/>
              <w:bottom w:val="nil"/>
            </w:tcBorders>
          </w:tcPr>
          <w:p w14:paraId="39C04160" w14:textId="502BB070" w:rsidR="0036006F" w:rsidRDefault="0036006F" w:rsidP="005513DB">
            <w:pPr>
              <w:pStyle w:val="TableText"/>
            </w:pPr>
            <w:r>
              <w:t>Open</w:t>
            </w:r>
            <w:r w:rsidR="00A94D62">
              <w:t xml:space="preserve"> and</w:t>
            </w:r>
            <w:r>
              <w:t xml:space="preserve"> examine </w:t>
            </w:r>
            <w:r w:rsidR="00E20DE3">
              <w:rPr>
                <w:rStyle w:val="MarginNote-URL"/>
              </w:rPr>
              <w:t>lab14-</w:t>
            </w:r>
            <w:r w:rsidRPr="00FD4BBE">
              <w:rPr>
                <w:rStyle w:val="MarginNote-URL"/>
              </w:rPr>
              <w:t>exercise</w:t>
            </w:r>
            <w:r w:rsidR="00A94D62" w:rsidRPr="00FD4BBE">
              <w:rPr>
                <w:rStyle w:val="MarginNote-URL"/>
              </w:rPr>
              <w:t>1</w:t>
            </w:r>
            <w:r w:rsidR="00135CCA">
              <w:rPr>
                <w:rStyle w:val="MarginNote-URL"/>
              </w:rPr>
              <w:t>2</w:t>
            </w:r>
            <w:r w:rsidRPr="00FD4BBE">
              <w:rPr>
                <w:rStyle w:val="MarginNote-URL"/>
              </w:rPr>
              <w:t>.php</w:t>
            </w:r>
            <w:r>
              <w:t>.</w:t>
            </w:r>
          </w:p>
          <w:p w14:paraId="1F98CD94" w14:textId="77777777" w:rsidR="00CD167E" w:rsidRDefault="00CD167E" w:rsidP="005513DB">
            <w:pPr>
              <w:pStyle w:val="TableComment"/>
            </w:pPr>
            <w:r>
              <w:t>In this example, you will be creating a list of links to a genre display page. Each link will contain a unique query string value.</w:t>
            </w:r>
          </w:p>
        </w:tc>
      </w:tr>
      <w:tr w:rsidR="0036006F" w14:paraId="046FAAE6" w14:textId="77777777" w:rsidTr="00CB0003">
        <w:tc>
          <w:tcPr>
            <w:tcW w:w="450" w:type="dxa"/>
            <w:tcBorders>
              <w:right w:val="nil"/>
            </w:tcBorders>
          </w:tcPr>
          <w:p w14:paraId="378D9645" w14:textId="77777777" w:rsidR="0036006F" w:rsidRDefault="0036006F" w:rsidP="00CB0003">
            <w:pPr>
              <w:pStyle w:val="TableNumber"/>
            </w:pPr>
            <w:r>
              <w:t>2</w:t>
            </w:r>
          </w:p>
        </w:tc>
        <w:tc>
          <w:tcPr>
            <w:tcW w:w="7650" w:type="dxa"/>
            <w:tcBorders>
              <w:top w:val="nil"/>
              <w:left w:val="nil"/>
              <w:bottom w:val="nil"/>
            </w:tcBorders>
          </w:tcPr>
          <w:p w14:paraId="4DCAB353" w14:textId="77777777" w:rsidR="0036006F" w:rsidRDefault="00CD167E" w:rsidP="005513DB">
            <w:pPr>
              <w:pStyle w:val="TableText"/>
            </w:pPr>
            <w:r>
              <w:t>Modify the following function.</w:t>
            </w:r>
          </w:p>
          <w:p w14:paraId="744E6452" w14:textId="77777777" w:rsidR="00CD167E" w:rsidRDefault="00CD167E" w:rsidP="00CD167E">
            <w:pPr>
              <w:pStyle w:val="CodeCommentAbove"/>
            </w:pPr>
            <w:r>
              <w:t>/*</w:t>
            </w:r>
          </w:p>
          <w:p w14:paraId="7E6B9093" w14:textId="77777777" w:rsidR="00CD167E" w:rsidRDefault="00CD167E" w:rsidP="00CD167E">
            <w:pPr>
              <w:pStyle w:val="CodeComment"/>
            </w:pPr>
            <w:r>
              <w:t xml:space="preserve"> Displays a list of genres</w:t>
            </w:r>
          </w:p>
          <w:p w14:paraId="7F966217" w14:textId="77777777" w:rsidR="00CD167E" w:rsidRDefault="00CD167E" w:rsidP="00CD167E">
            <w:pPr>
              <w:pStyle w:val="CodeComment"/>
            </w:pPr>
            <w:r>
              <w:t>*/</w:t>
            </w:r>
          </w:p>
          <w:p w14:paraId="473E14F3" w14:textId="77777777" w:rsidR="00CD167E" w:rsidRDefault="00CD167E" w:rsidP="00CD167E">
            <w:pPr>
              <w:pStyle w:val="Code"/>
            </w:pPr>
            <w:r>
              <w:t>function outputGenres() {</w:t>
            </w:r>
          </w:p>
          <w:p w14:paraId="33B68D36" w14:textId="77777777" w:rsidR="00CD167E" w:rsidRDefault="00CD167E" w:rsidP="00CD167E">
            <w:pPr>
              <w:pStyle w:val="Code"/>
            </w:pPr>
            <w:r>
              <w:t xml:space="preserve">   try {</w:t>
            </w:r>
          </w:p>
          <w:p w14:paraId="7D542FC6" w14:textId="77777777" w:rsidR="00CD167E" w:rsidRDefault="00CD167E" w:rsidP="00CD167E">
            <w:pPr>
              <w:pStyle w:val="Code"/>
            </w:pPr>
            <w:r>
              <w:t xml:space="preserve">      $pdo = new PDO(DBCONNSTRING,DBUSER,DBPASS);</w:t>
            </w:r>
          </w:p>
          <w:p w14:paraId="21B9B2FF" w14:textId="77777777" w:rsidR="00CD167E" w:rsidRDefault="00CD167E" w:rsidP="00CD167E">
            <w:pPr>
              <w:pStyle w:val="Code"/>
            </w:pPr>
            <w:r>
              <w:t xml:space="preserve">      $pdo-&gt;setAttribute(PDO::ATTR_ERRMODE, PDO::ERRMODE_EXCEPTION);</w:t>
            </w:r>
          </w:p>
          <w:p w14:paraId="6C14A20C" w14:textId="77777777" w:rsidR="00CD167E" w:rsidRDefault="00CD167E" w:rsidP="00CD167E">
            <w:pPr>
              <w:pStyle w:val="CodeBold"/>
            </w:pPr>
            <w:r>
              <w:t xml:space="preserve">               </w:t>
            </w:r>
          </w:p>
          <w:p w14:paraId="6E999626" w14:textId="77777777" w:rsidR="00CD167E" w:rsidRDefault="00CD167E" w:rsidP="00CD167E">
            <w:pPr>
              <w:pStyle w:val="CodeBold"/>
            </w:pPr>
            <w:r>
              <w:t xml:space="preserve">      $sql = 'select GenreId, GenreName, Description from Genres </w:t>
            </w:r>
          </w:p>
          <w:p w14:paraId="1522304F" w14:textId="47EA109D" w:rsidR="00CD167E" w:rsidRDefault="00CD167E" w:rsidP="00CD167E">
            <w:pPr>
              <w:pStyle w:val="CodeBold"/>
            </w:pPr>
            <w:r>
              <w:t xml:space="preserve">              </w:t>
            </w:r>
            <w:r w:rsidR="001D3C71">
              <w:t xml:space="preserve">     </w:t>
            </w:r>
            <w:r>
              <w:t xml:space="preserve">Order By </w:t>
            </w:r>
            <w:proofErr w:type="spellStart"/>
            <w:r>
              <w:t>Era</w:t>
            </w:r>
            <w:r w:rsidR="00A16E45">
              <w:t>ID</w:t>
            </w:r>
            <w:proofErr w:type="spellEnd"/>
            <w:r>
              <w:t>';</w:t>
            </w:r>
          </w:p>
          <w:p w14:paraId="5BA40DF4" w14:textId="77777777" w:rsidR="00CD167E" w:rsidRDefault="00CD167E" w:rsidP="00CD167E">
            <w:pPr>
              <w:pStyle w:val="CodeBold"/>
            </w:pPr>
            <w:r>
              <w:t xml:space="preserve">      $result = $pdo-&gt;query($sql);</w:t>
            </w:r>
          </w:p>
          <w:p w14:paraId="3FB83FE1" w14:textId="77777777" w:rsidR="00CD167E" w:rsidRDefault="00CD167E" w:rsidP="00CD167E">
            <w:pPr>
              <w:pStyle w:val="CodeBold"/>
            </w:pPr>
            <w:r>
              <w:t xml:space="preserve">      while ($row = $result-&gt;fetch()) {</w:t>
            </w:r>
          </w:p>
          <w:p w14:paraId="1A776658" w14:textId="77777777" w:rsidR="00CD167E" w:rsidRDefault="00CD167E" w:rsidP="00CD167E">
            <w:pPr>
              <w:pStyle w:val="CodeBold"/>
            </w:pPr>
            <w:r>
              <w:t xml:space="preserve">         outputSingleGenre($row);         </w:t>
            </w:r>
          </w:p>
          <w:p w14:paraId="719DFC02" w14:textId="77777777" w:rsidR="00CD167E" w:rsidRDefault="00CD167E" w:rsidP="00CD167E">
            <w:pPr>
              <w:pStyle w:val="CodeBold"/>
            </w:pPr>
            <w:r>
              <w:t xml:space="preserve">      }</w:t>
            </w:r>
          </w:p>
          <w:p w14:paraId="54D9C1DA" w14:textId="77777777" w:rsidR="00CD167E" w:rsidRDefault="00CD167E" w:rsidP="00CD167E">
            <w:pPr>
              <w:pStyle w:val="Code"/>
            </w:pPr>
            <w:r>
              <w:t xml:space="preserve">      $pdo = null;</w:t>
            </w:r>
          </w:p>
          <w:p w14:paraId="40EE9C0A" w14:textId="77777777" w:rsidR="00CD167E" w:rsidRDefault="00CD167E" w:rsidP="00CD167E">
            <w:pPr>
              <w:pStyle w:val="Code"/>
            </w:pPr>
            <w:r>
              <w:lastRenderedPageBreak/>
              <w:t xml:space="preserve">   }</w:t>
            </w:r>
          </w:p>
          <w:p w14:paraId="1CE50F4A" w14:textId="77777777" w:rsidR="00CD167E" w:rsidRDefault="00CD167E" w:rsidP="00CD167E">
            <w:pPr>
              <w:pStyle w:val="Code"/>
            </w:pPr>
            <w:r>
              <w:t xml:space="preserve">   catch (PDOException $e) {</w:t>
            </w:r>
          </w:p>
          <w:p w14:paraId="1A8853B1" w14:textId="77777777" w:rsidR="00CD167E" w:rsidRDefault="00CD167E" w:rsidP="00CD167E">
            <w:pPr>
              <w:pStyle w:val="Code"/>
            </w:pPr>
            <w:r>
              <w:t xml:space="preserve">      die( $e-&gt;getMessage() );</w:t>
            </w:r>
          </w:p>
          <w:p w14:paraId="7AFF5D8D" w14:textId="77777777" w:rsidR="00CD167E" w:rsidRDefault="00CD167E" w:rsidP="00CD167E">
            <w:pPr>
              <w:pStyle w:val="Code"/>
            </w:pPr>
            <w:r>
              <w:t xml:space="preserve">   }</w:t>
            </w:r>
          </w:p>
          <w:p w14:paraId="31B4E987" w14:textId="77777777" w:rsidR="00CD167E" w:rsidRDefault="00CD167E" w:rsidP="00CD167E">
            <w:pPr>
              <w:pStyle w:val="Code"/>
            </w:pPr>
            <w:r>
              <w:t>}</w:t>
            </w:r>
          </w:p>
        </w:tc>
      </w:tr>
      <w:tr w:rsidR="00CD167E" w14:paraId="68F9257A" w14:textId="77777777" w:rsidTr="00CB0003">
        <w:tc>
          <w:tcPr>
            <w:tcW w:w="450" w:type="dxa"/>
            <w:tcBorders>
              <w:right w:val="nil"/>
            </w:tcBorders>
          </w:tcPr>
          <w:p w14:paraId="4AFBFEA3" w14:textId="77777777" w:rsidR="00CD167E" w:rsidRDefault="00CD167E" w:rsidP="00CB0003">
            <w:pPr>
              <w:pStyle w:val="TableNumber"/>
            </w:pPr>
            <w:r>
              <w:lastRenderedPageBreak/>
              <w:t>3</w:t>
            </w:r>
          </w:p>
        </w:tc>
        <w:tc>
          <w:tcPr>
            <w:tcW w:w="7650" w:type="dxa"/>
            <w:tcBorders>
              <w:top w:val="nil"/>
              <w:left w:val="nil"/>
              <w:bottom w:val="nil"/>
            </w:tcBorders>
          </w:tcPr>
          <w:p w14:paraId="40649F30" w14:textId="77777777" w:rsidR="00CD167E" w:rsidRDefault="00CD167E" w:rsidP="005513DB">
            <w:pPr>
              <w:pStyle w:val="TableText"/>
            </w:pPr>
            <w:r>
              <w:t>Define the following two functions.</w:t>
            </w:r>
          </w:p>
          <w:p w14:paraId="6F3BC475" w14:textId="77777777" w:rsidR="00410D52" w:rsidRDefault="00410D52" w:rsidP="00410D52">
            <w:pPr>
              <w:pStyle w:val="CodeCommentAbove"/>
            </w:pPr>
            <w:r>
              <w:t>/*</w:t>
            </w:r>
          </w:p>
          <w:p w14:paraId="62ECBC68" w14:textId="77777777" w:rsidR="00410D52" w:rsidRDefault="00410D52" w:rsidP="00410D52">
            <w:pPr>
              <w:pStyle w:val="CodeComment"/>
            </w:pPr>
            <w:r>
              <w:t xml:space="preserve"> Displays a single genre</w:t>
            </w:r>
          </w:p>
          <w:p w14:paraId="2F04BE05" w14:textId="77777777" w:rsidR="00410D52" w:rsidRDefault="00410D52" w:rsidP="00410D52">
            <w:pPr>
              <w:pStyle w:val="CodeComment"/>
            </w:pPr>
            <w:r>
              <w:t>*/</w:t>
            </w:r>
          </w:p>
          <w:p w14:paraId="63FA904B" w14:textId="77777777" w:rsidR="00410D52" w:rsidRDefault="00410D52" w:rsidP="004E2FAA">
            <w:pPr>
              <w:pStyle w:val="Code"/>
            </w:pPr>
            <w:r>
              <w:t>function outputSingleGenre($row) {</w:t>
            </w:r>
          </w:p>
          <w:p w14:paraId="6C515E2C" w14:textId="77777777" w:rsidR="00A16E45" w:rsidRDefault="00A16E45" w:rsidP="00A16E45">
            <w:pPr>
              <w:pStyle w:val="CodeBold"/>
            </w:pPr>
            <w:r>
              <w:t xml:space="preserve">   </w:t>
            </w:r>
            <w:proofErr w:type="gramStart"/>
            <w:r>
              <w:t>echo</w:t>
            </w:r>
            <w:proofErr w:type="gramEnd"/>
            <w:r>
              <w:t xml:space="preserve"> '&lt;div class="</w:t>
            </w:r>
            <w:proofErr w:type="spellStart"/>
            <w:r>
              <w:t>ui</w:t>
            </w:r>
            <w:proofErr w:type="spellEnd"/>
            <w:r>
              <w:t xml:space="preserve"> fluid card"&gt;';</w:t>
            </w:r>
          </w:p>
          <w:p w14:paraId="0896B8B8" w14:textId="549F29C3" w:rsidR="00A16E45" w:rsidRDefault="00A16E45" w:rsidP="00A16E45">
            <w:pPr>
              <w:pStyle w:val="CodeBold"/>
            </w:pPr>
            <w:r>
              <w:t xml:space="preserve">   </w:t>
            </w:r>
            <w:proofErr w:type="gramStart"/>
            <w:r>
              <w:t>echo</w:t>
            </w:r>
            <w:proofErr w:type="gramEnd"/>
            <w:r>
              <w:t xml:space="preserve"> '&lt;div class="</w:t>
            </w:r>
            <w:proofErr w:type="spellStart"/>
            <w:r>
              <w:t>ui</w:t>
            </w:r>
            <w:proofErr w:type="spellEnd"/>
            <w:r>
              <w:t xml:space="preserve"> fluid image"&gt;';</w:t>
            </w:r>
          </w:p>
          <w:p w14:paraId="3C859180" w14:textId="79120E9B" w:rsidR="00A16E45" w:rsidRDefault="00A16E45" w:rsidP="00A16E45">
            <w:pPr>
              <w:pStyle w:val="CodeBold"/>
            </w:pPr>
            <w:r>
              <w:t xml:space="preserve">   $</w:t>
            </w:r>
            <w:proofErr w:type="spellStart"/>
            <w:proofErr w:type="gramStart"/>
            <w:r>
              <w:t>img</w:t>
            </w:r>
            <w:proofErr w:type="spellEnd"/>
            <w:proofErr w:type="gramEnd"/>
            <w:r>
              <w:t xml:space="preserve"> = '&lt;</w:t>
            </w:r>
            <w:proofErr w:type="spellStart"/>
            <w:r>
              <w:t>img</w:t>
            </w:r>
            <w:proofErr w:type="spellEnd"/>
            <w:r>
              <w:t xml:space="preserve"> </w:t>
            </w:r>
            <w:proofErr w:type="spellStart"/>
            <w:r>
              <w:t>src</w:t>
            </w:r>
            <w:proofErr w:type="spellEnd"/>
            <w:r>
              <w:t xml:space="preserve">="images/art/genres/square-medium/' . </w:t>
            </w:r>
          </w:p>
          <w:p w14:paraId="193932B4" w14:textId="05B92937" w:rsidR="00A16E45" w:rsidRDefault="00A16E45" w:rsidP="00A16E45">
            <w:pPr>
              <w:pStyle w:val="CodeBold"/>
            </w:pPr>
            <w:r>
              <w:t xml:space="preserve">                      $</w:t>
            </w:r>
            <w:proofErr w:type="gramStart"/>
            <w:r>
              <w:t>row</w:t>
            </w:r>
            <w:proofErr w:type="gramEnd"/>
            <w:r>
              <w:t>['</w:t>
            </w:r>
            <w:proofErr w:type="spellStart"/>
            <w:r>
              <w:t>GenreId</w:t>
            </w:r>
            <w:proofErr w:type="spellEnd"/>
            <w:r>
              <w:t>'] .'.</w:t>
            </w:r>
            <w:proofErr w:type="gramStart"/>
            <w:r>
              <w:t>jpg</w:t>
            </w:r>
            <w:proofErr w:type="gramEnd"/>
            <w:r>
              <w:t>"&gt;';</w:t>
            </w:r>
          </w:p>
          <w:p w14:paraId="425ADE49" w14:textId="44C7384F" w:rsidR="00A16E45" w:rsidRDefault="00A16E45" w:rsidP="00A16E45">
            <w:pPr>
              <w:pStyle w:val="CodeBold"/>
            </w:pPr>
            <w:r>
              <w:t xml:space="preserve">   </w:t>
            </w:r>
            <w:proofErr w:type="gramStart"/>
            <w:r>
              <w:t>echo</w:t>
            </w:r>
            <w:proofErr w:type="gramEnd"/>
            <w:r>
              <w:t xml:space="preserve"> </w:t>
            </w:r>
            <w:proofErr w:type="spellStart"/>
            <w:r>
              <w:t>constructGenreLink</w:t>
            </w:r>
            <w:proofErr w:type="spellEnd"/>
            <w:r>
              <w:t>($row['</w:t>
            </w:r>
            <w:proofErr w:type="spellStart"/>
            <w:r>
              <w:t>GenreId</w:t>
            </w:r>
            <w:proofErr w:type="spellEnd"/>
            <w:r>
              <w:t>'], $</w:t>
            </w:r>
            <w:proofErr w:type="spellStart"/>
            <w:r>
              <w:t>img</w:t>
            </w:r>
            <w:proofErr w:type="spellEnd"/>
            <w:r>
              <w:t>);</w:t>
            </w:r>
          </w:p>
          <w:p w14:paraId="330E6785" w14:textId="29C80D09" w:rsidR="00A16E45" w:rsidRDefault="00A16E45" w:rsidP="00A16E45">
            <w:pPr>
              <w:pStyle w:val="CodeBold"/>
            </w:pPr>
            <w:r>
              <w:t xml:space="preserve">   </w:t>
            </w:r>
            <w:proofErr w:type="gramStart"/>
            <w:r>
              <w:t>echo</w:t>
            </w:r>
            <w:proofErr w:type="gramEnd"/>
            <w:r>
              <w:t xml:space="preserve"> '&lt;/div&gt;';</w:t>
            </w:r>
          </w:p>
          <w:p w14:paraId="4AA61A5B" w14:textId="3BA7F4AA" w:rsidR="00A16E45" w:rsidRDefault="00A16E45" w:rsidP="00A16E45">
            <w:pPr>
              <w:pStyle w:val="CodeBold"/>
            </w:pPr>
            <w:r>
              <w:t xml:space="preserve">   </w:t>
            </w:r>
            <w:proofErr w:type="gramStart"/>
            <w:r>
              <w:t>echo</w:t>
            </w:r>
            <w:proofErr w:type="gramEnd"/>
            <w:r>
              <w:t xml:space="preserve"> '&lt;div class="extra"&gt;';</w:t>
            </w:r>
          </w:p>
          <w:p w14:paraId="614DE202" w14:textId="3562028A" w:rsidR="00A16E45" w:rsidRDefault="00A16E45" w:rsidP="00A16E45">
            <w:pPr>
              <w:pStyle w:val="CodeBold"/>
            </w:pPr>
            <w:r>
              <w:t xml:space="preserve">   </w:t>
            </w:r>
            <w:proofErr w:type="gramStart"/>
            <w:r>
              <w:t>echo</w:t>
            </w:r>
            <w:proofErr w:type="gramEnd"/>
            <w:r>
              <w:t xml:space="preserve"> '&lt;h4&gt;';</w:t>
            </w:r>
          </w:p>
          <w:p w14:paraId="03E45579" w14:textId="0C082760" w:rsidR="00A16E45" w:rsidRDefault="00A16E45" w:rsidP="00A16E45">
            <w:pPr>
              <w:pStyle w:val="CodeBold"/>
            </w:pPr>
            <w:r>
              <w:t xml:space="preserve">   </w:t>
            </w:r>
            <w:proofErr w:type="gramStart"/>
            <w:r>
              <w:t>echo</w:t>
            </w:r>
            <w:proofErr w:type="gramEnd"/>
            <w:r>
              <w:t xml:space="preserve"> </w:t>
            </w:r>
            <w:proofErr w:type="spellStart"/>
            <w:r>
              <w:t>constructGenreLink</w:t>
            </w:r>
            <w:proofErr w:type="spellEnd"/>
            <w:r>
              <w:t>($row['</w:t>
            </w:r>
            <w:proofErr w:type="spellStart"/>
            <w:r>
              <w:t>GenreId</w:t>
            </w:r>
            <w:proofErr w:type="spellEnd"/>
            <w:r>
              <w:t>'], $row['</w:t>
            </w:r>
            <w:proofErr w:type="spellStart"/>
            <w:r>
              <w:t>GenreName</w:t>
            </w:r>
            <w:proofErr w:type="spellEnd"/>
            <w:r>
              <w:t>']);</w:t>
            </w:r>
          </w:p>
          <w:p w14:paraId="69AFC843" w14:textId="7F48D57A" w:rsidR="00A16E45" w:rsidRDefault="00A16E45" w:rsidP="00A16E45">
            <w:pPr>
              <w:pStyle w:val="CodeBold"/>
            </w:pPr>
            <w:r>
              <w:t xml:space="preserve">   </w:t>
            </w:r>
            <w:proofErr w:type="gramStart"/>
            <w:r>
              <w:t>echo</w:t>
            </w:r>
            <w:proofErr w:type="gramEnd"/>
            <w:r>
              <w:t xml:space="preserve"> '&lt;/h4&gt;';</w:t>
            </w:r>
          </w:p>
          <w:p w14:paraId="17A2B338" w14:textId="29BCA222" w:rsidR="00A16E45" w:rsidRDefault="00A16E45" w:rsidP="00A16E45">
            <w:pPr>
              <w:pStyle w:val="CodeBold"/>
            </w:pPr>
            <w:r>
              <w:t xml:space="preserve">   </w:t>
            </w:r>
            <w:proofErr w:type="gramStart"/>
            <w:r>
              <w:t>echo</w:t>
            </w:r>
            <w:proofErr w:type="gramEnd"/>
            <w:r>
              <w:t xml:space="preserve"> '&lt;/div&gt;';  </w:t>
            </w:r>
            <w:r w:rsidRPr="00A16E45">
              <w:rPr>
                <w:rStyle w:val="CodeCommentChar"/>
              </w:rPr>
              <w:t>// end class=extra</w:t>
            </w:r>
          </w:p>
          <w:p w14:paraId="4F921407" w14:textId="5759A07A" w:rsidR="00A16E45" w:rsidRDefault="00A16E45" w:rsidP="00A16E45">
            <w:pPr>
              <w:pStyle w:val="CodeBold"/>
            </w:pPr>
            <w:r>
              <w:t xml:space="preserve">   </w:t>
            </w:r>
            <w:proofErr w:type="gramStart"/>
            <w:r>
              <w:t>echo</w:t>
            </w:r>
            <w:proofErr w:type="gramEnd"/>
            <w:r>
              <w:t xml:space="preserve"> '&lt;/div&gt;';  </w:t>
            </w:r>
            <w:r w:rsidRPr="00A16E45">
              <w:rPr>
                <w:rStyle w:val="CodeCommentChar"/>
              </w:rPr>
              <w:t>// end class=</w:t>
            </w:r>
            <w:r>
              <w:rPr>
                <w:rStyle w:val="CodeCommentChar"/>
              </w:rPr>
              <w:t>card</w:t>
            </w:r>
            <w:r>
              <w:t xml:space="preserve"> </w:t>
            </w:r>
          </w:p>
          <w:p w14:paraId="514F19C3" w14:textId="32172224" w:rsidR="00410D52" w:rsidRDefault="00410D52" w:rsidP="00A16E45">
            <w:pPr>
              <w:pStyle w:val="Code"/>
            </w:pPr>
            <w:r>
              <w:t>}</w:t>
            </w:r>
          </w:p>
          <w:p w14:paraId="629C3E01" w14:textId="77777777" w:rsidR="00410D52" w:rsidRDefault="00410D52" w:rsidP="00410D52">
            <w:pPr>
              <w:pStyle w:val="Code"/>
            </w:pPr>
          </w:p>
          <w:p w14:paraId="1F03A959" w14:textId="77777777" w:rsidR="00410D52" w:rsidRDefault="00410D52" w:rsidP="00410D52">
            <w:pPr>
              <w:pStyle w:val="CodeComment"/>
            </w:pPr>
            <w:r>
              <w:t xml:space="preserve">/* </w:t>
            </w:r>
          </w:p>
          <w:p w14:paraId="6A846DE8" w14:textId="77777777" w:rsidR="00410D52" w:rsidRDefault="00410D52" w:rsidP="00410D52">
            <w:pPr>
              <w:pStyle w:val="CodeComment"/>
            </w:pPr>
            <w:r>
              <w:t xml:space="preserve">  Constructs a link given the genre id and a label (which could</w:t>
            </w:r>
          </w:p>
          <w:p w14:paraId="75794E6C" w14:textId="77777777" w:rsidR="00410D52" w:rsidRDefault="00410D52" w:rsidP="00410D52">
            <w:pPr>
              <w:pStyle w:val="CodeComment"/>
            </w:pPr>
            <w:r>
              <w:t xml:space="preserve">  be a name or even an image tag</w:t>
            </w:r>
          </w:p>
          <w:p w14:paraId="49C269B7" w14:textId="77777777" w:rsidR="00410D52" w:rsidRDefault="00410D52" w:rsidP="00410D52">
            <w:pPr>
              <w:pStyle w:val="CodeComment"/>
            </w:pPr>
            <w:r>
              <w:t>*/</w:t>
            </w:r>
          </w:p>
          <w:p w14:paraId="425E5B49" w14:textId="77777777" w:rsidR="00410D52" w:rsidRDefault="00410D52" w:rsidP="004E2FAA">
            <w:pPr>
              <w:pStyle w:val="Code"/>
            </w:pPr>
            <w:r>
              <w:t>function constructGenreLink($id, $label) {</w:t>
            </w:r>
          </w:p>
          <w:p w14:paraId="38E0D623" w14:textId="77777777" w:rsidR="00410D52" w:rsidRDefault="00410D52" w:rsidP="00410D52">
            <w:pPr>
              <w:pStyle w:val="CodeBold"/>
            </w:pPr>
            <w:r>
              <w:t xml:space="preserve">   $link = '&lt;a href="genre.php?id=' . $id . '"&gt;';</w:t>
            </w:r>
          </w:p>
          <w:p w14:paraId="2483D5A8" w14:textId="77777777" w:rsidR="00410D52" w:rsidRDefault="00410D52" w:rsidP="00410D52">
            <w:pPr>
              <w:pStyle w:val="CodeBold"/>
            </w:pPr>
            <w:r>
              <w:t xml:space="preserve">   $link .= $label;</w:t>
            </w:r>
          </w:p>
          <w:p w14:paraId="70A858CF" w14:textId="77777777" w:rsidR="00410D52" w:rsidRDefault="00410D52" w:rsidP="00410D52">
            <w:pPr>
              <w:pStyle w:val="CodeBold"/>
            </w:pPr>
            <w:r>
              <w:t xml:space="preserve">   $link .= '&lt;/a&gt;';</w:t>
            </w:r>
          </w:p>
          <w:p w14:paraId="0563E1AF" w14:textId="77777777" w:rsidR="00410D52" w:rsidRDefault="00410D52" w:rsidP="00410D52">
            <w:pPr>
              <w:pStyle w:val="CodeBold"/>
            </w:pPr>
            <w:r>
              <w:t xml:space="preserve">   return $link;</w:t>
            </w:r>
          </w:p>
          <w:p w14:paraId="63D59A03" w14:textId="77777777" w:rsidR="00CD167E" w:rsidRDefault="00410D52" w:rsidP="004E2FAA">
            <w:pPr>
              <w:pStyle w:val="Code"/>
            </w:pPr>
            <w:r>
              <w:t>}</w:t>
            </w:r>
          </w:p>
          <w:p w14:paraId="14826213" w14:textId="77777777" w:rsidR="00410D52" w:rsidRDefault="00410D52" w:rsidP="005513DB">
            <w:pPr>
              <w:pStyle w:val="TableComment"/>
            </w:pPr>
            <w:r>
              <w:t xml:space="preserve">Notice that in this example, the </w:t>
            </w:r>
            <w:proofErr w:type="spellStart"/>
            <w:proofErr w:type="gramStart"/>
            <w:r w:rsidRPr="00A16E45">
              <w:rPr>
                <w:rStyle w:val="CodeChar"/>
              </w:rPr>
              <w:t>outputSingleGenre</w:t>
            </w:r>
            <w:proofErr w:type="spellEnd"/>
            <w:r w:rsidRPr="00A16E45">
              <w:rPr>
                <w:rStyle w:val="CodeChar"/>
              </w:rPr>
              <w:t>(</w:t>
            </w:r>
            <w:proofErr w:type="gramEnd"/>
            <w:r w:rsidRPr="00A16E45">
              <w:rPr>
                <w:rStyle w:val="CodeChar"/>
              </w:rPr>
              <w:t>)</w:t>
            </w:r>
            <w:r>
              <w:t xml:space="preserve"> function delegates the actual construction of the link markup to another function (</w:t>
            </w:r>
            <w:proofErr w:type="spellStart"/>
            <w:r w:rsidRPr="00A16E45">
              <w:rPr>
                <w:rStyle w:val="CodeChar"/>
              </w:rPr>
              <w:t>constructGenreLink</w:t>
            </w:r>
            <w:proofErr w:type="spellEnd"/>
            <w:r>
              <w:t>). This simplifies our code and makes it more self-documenting.</w:t>
            </w:r>
          </w:p>
        </w:tc>
      </w:tr>
      <w:tr w:rsidR="00410D52" w14:paraId="0F660111" w14:textId="77777777" w:rsidTr="00CB0003">
        <w:tc>
          <w:tcPr>
            <w:tcW w:w="450" w:type="dxa"/>
            <w:tcBorders>
              <w:right w:val="nil"/>
            </w:tcBorders>
          </w:tcPr>
          <w:p w14:paraId="391FAA76" w14:textId="77777777" w:rsidR="00410D52" w:rsidRDefault="00410D52" w:rsidP="00CB0003">
            <w:pPr>
              <w:pStyle w:val="TableNumber"/>
            </w:pPr>
            <w:r>
              <w:t>4</w:t>
            </w:r>
          </w:p>
        </w:tc>
        <w:tc>
          <w:tcPr>
            <w:tcW w:w="7650" w:type="dxa"/>
            <w:tcBorders>
              <w:top w:val="nil"/>
              <w:left w:val="nil"/>
              <w:bottom w:val="nil"/>
            </w:tcBorders>
          </w:tcPr>
          <w:p w14:paraId="0EDB5559" w14:textId="77777777" w:rsidR="00410D52" w:rsidRDefault="00410D52" w:rsidP="005513DB">
            <w:pPr>
              <w:pStyle w:val="TableText"/>
            </w:pPr>
            <w:r>
              <w:t xml:space="preserve">Test in browser. The result should look similar to that shown in </w:t>
            </w:r>
            <w:r w:rsidR="00E20DE3">
              <w:t>Figure 14</w:t>
            </w:r>
            <w:r>
              <w:t>.7. Test the links. They should display the appropriate genre page.</w:t>
            </w:r>
          </w:p>
        </w:tc>
      </w:tr>
    </w:tbl>
    <w:p w14:paraId="57439276" w14:textId="337D39C8" w:rsidR="00E309EB" w:rsidRPr="002D0E06" w:rsidRDefault="0064140C" w:rsidP="00E309EB">
      <w:pPr>
        <w:pStyle w:val="FigureImage"/>
      </w:pPr>
      <w:r>
        <w:rPr>
          <w:noProof/>
          <w:lang w:val="en-US"/>
        </w:rPr>
        <w:lastRenderedPageBreak/>
        <w:drawing>
          <wp:inline distT="0" distB="0" distL="0" distR="0" wp14:anchorId="72144C17" wp14:editId="2AD47445">
            <wp:extent cx="4798060" cy="3938270"/>
            <wp:effectExtent l="0" t="0" r="2540" b="0"/>
            <wp:docPr id="15" name="Picture 15" descr="MRMC932940:Users:rconnolly:Desktop:web dev:student-material:online-labs:instructions:images:figure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MC932940:Users:rconnolly:Desktop:web dev:student-material:online-labs:instructions:images:figure14-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8060" cy="3938270"/>
                    </a:xfrm>
                    <a:prstGeom prst="rect">
                      <a:avLst/>
                    </a:prstGeom>
                    <a:noFill/>
                    <a:ln>
                      <a:noFill/>
                    </a:ln>
                  </pic:spPr>
                </pic:pic>
              </a:graphicData>
            </a:graphic>
          </wp:inline>
        </w:drawing>
      </w:r>
    </w:p>
    <w:p w14:paraId="565695ED" w14:textId="61C02D96" w:rsidR="00E309EB" w:rsidRDefault="00E20DE3" w:rsidP="00E309EB">
      <w:pPr>
        <w:pStyle w:val="Caption"/>
      </w:pPr>
      <w:r>
        <w:t>Figure 14</w:t>
      </w:r>
      <w:r w:rsidR="00E309EB" w:rsidRPr="002D0E06">
        <w:t>.</w:t>
      </w:r>
      <w:r w:rsidR="00520F92">
        <w:fldChar w:fldCharType="begin"/>
      </w:r>
      <w:r w:rsidR="00765779">
        <w:instrText xml:space="preserve"> SEQ Figure \* ARABIC </w:instrText>
      </w:r>
      <w:r w:rsidR="00520F92">
        <w:fldChar w:fldCharType="separate"/>
      </w:r>
      <w:r w:rsidR="007D7982">
        <w:rPr>
          <w:noProof/>
        </w:rPr>
        <w:t>7</w:t>
      </w:r>
      <w:r w:rsidR="00520F92">
        <w:rPr>
          <w:noProof/>
        </w:rPr>
        <w:fldChar w:fldCharType="end"/>
      </w:r>
      <w:r w:rsidR="00E309EB" w:rsidRPr="002D0E06">
        <w:t xml:space="preserve"> – </w:t>
      </w:r>
      <w:r w:rsidR="00E309EB">
        <w:t xml:space="preserve">Exercise </w:t>
      </w:r>
      <w:r w:rsidR="00135CCA">
        <w:t>14.12</w:t>
      </w:r>
      <w:r w:rsidR="00E309EB">
        <w:t xml:space="preserve"> complete</w:t>
      </w:r>
    </w:p>
    <w:sectPr w:rsidR="00E309EB" w:rsidSect="00516FDE">
      <w:headerReference w:type="even" r:id="rId16"/>
      <w:headerReference w:type="default" r:id="rId17"/>
      <w:footerReference w:type="default" r:id="rId18"/>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8D739" w14:textId="77777777" w:rsidR="00235C65" w:rsidRDefault="00235C65">
      <w:r>
        <w:separator/>
      </w:r>
    </w:p>
  </w:endnote>
  <w:endnote w:type="continuationSeparator" w:id="0">
    <w:p w14:paraId="2655E83C" w14:textId="77777777" w:rsidR="00235C65" w:rsidRDefault="0023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auto"/>
    <w:pitch w:val="variable"/>
    <w:sig w:usb0="00000003" w:usb1="00000000" w:usb2="00000000" w:usb3="00000000" w:csb0="00000001" w:csb1="00000000"/>
  </w:font>
  <w:font w:name="Franklin Gothic Demi">
    <w:altName w:val="Arial Narrow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Lucida Grande"/>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Rockwell Condensed">
    <w:altName w:val="Helvetica Neue Bold Condense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4168F" w14:textId="77777777" w:rsidR="00235C65" w:rsidRPr="00A53E73" w:rsidRDefault="00235C65"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F7DB2" w14:textId="77777777" w:rsidR="00235C65" w:rsidRDefault="00235C65">
      <w:r>
        <w:separator/>
      </w:r>
    </w:p>
  </w:footnote>
  <w:footnote w:type="continuationSeparator" w:id="0">
    <w:p w14:paraId="2B5B4B71" w14:textId="77777777" w:rsidR="00235C65" w:rsidRDefault="0023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5227A" w14:textId="7345CD4C" w:rsidR="00235C65" w:rsidRDefault="00235C65">
    <w:pPr>
      <w:pStyle w:val="Header"/>
    </w:pPr>
    <w:r>
      <w:rPr>
        <w:noProof/>
        <w:lang w:val="en-US"/>
      </w:rPr>
      <mc:AlternateContent>
        <mc:Choice Requires="wps">
          <w:drawing>
            <wp:anchor distT="0" distB="0" distL="114300" distR="114300" simplePos="0" relativeHeight="251664384" behindDoc="0" locked="0" layoutInCell="0" allowOverlap="1" wp14:anchorId="52F04D29" wp14:editId="2123BE3C">
              <wp:simplePos x="0" y="0"/>
              <wp:positionH relativeFrom="margin">
                <wp:align>left</wp:align>
              </wp:positionH>
              <wp:positionV relativeFrom="topMargin">
                <wp:align>center</wp:align>
              </wp:positionV>
              <wp:extent cx="4800600" cy="138430"/>
              <wp:effectExtent l="0" t="0" r="0" b="1397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31661521" w14:textId="2E492A57" w:rsidR="00235C65" w:rsidRDefault="00235C65">
                              <w:r>
                                <w:rPr>
                                  <w:rFonts w:ascii="Rockwell Condensed" w:hAnsi="Rockwell Condensed"/>
                                  <w:sz w:val="18"/>
                                  <w:szCs w:val="18"/>
                                </w:rPr>
                                <w:t>Lab 14: Working With Databases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0;margin-top:0;width:378pt;height:10.9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31661521" w14:textId="2E492A57" w:rsidR="00235C65" w:rsidRDefault="00235C65">
                        <w:r>
                          <w:rPr>
                            <w:rFonts w:ascii="Rockwell Condensed" w:hAnsi="Rockwell Condensed"/>
                            <w:sz w:val="18"/>
                            <w:szCs w:val="18"/>
                          </w:rPr>
                          <w:t>Lab 14: Working With Databases</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67CCFEB3" wp14:editId="0D600ABC">
              <wp:simplePos x="0" y="0"/>
              <wp:positionH relativeFrom="page">
                <wp:align>left</wp:align>
              </wp:positionH>
              <wp:positionV relativeFrom="topMargin">
                <wp:align>center</wp:align>
              </wp:positionV>
              <wp:extent cx="2011680" cy="171450"/>
              <wp:effectExtent l="0" t="0" r="0" b="635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9AC59" w14:textId="77777777" w:rsidR="00235C65" w:rsidRPr="00B84824" w:rsidRDefault="00235C65">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B5F70">
                            <w:rPr>
                              <w:rFonts w:ascii="Rockwell Extra Bold" w:hAnsi="Rockwell Extra Bold"/>
                              <w:noProof/>
                              <w:color w:val="404040"/>
                            </w:rPr>
                            <w:t>2</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" o:allowincell="f" fillcolor="#f3f3e7" stroked="f">
              <v:textbox style="mso-fit-shape-to-text:t" inset=",0,,0">
                <w:txbxContent>
                  <w:p w14:paraId="66F9AC59" w14:textId="77777777" w:rsidR="00235C65" w:rsidRPr="00B84824" w:rsidRDefault="00235C65">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B5F70">
                      <w:rPr>
                        <w:rFonts w:ascii="Rockwell Extra Bold" w:hAnsi="Rockwell Extra Bold"/>
                        <w:noProof/>
                        <w:color w:val="404040"/>
                      </w:rPr>
                      <w:t>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63EAF" w14:textId="4D7D888F" w:rsidR="00235C65" w:rsidRDefault="00235C65">
    <w:pPr>
      <w:pStyle w:val="Header"/>
    </w:pPr>
    <w:r>
      <w:rPr>
        <w:noProof/>
        <w:lang w:val="en-US"/>
      </w:rPr>
      <mc:AlternateContent>
        <mc:Choice Requires="wps">
          <w:drawing>
            <wp:anchor distT="0" distB="0" distL="114300" distR="114300" simplePos="0" relativeHeight="251667456" behindDoc="0" locked="0" layoutInCell="0" allowOverlap="1" wp14:anchorId="3E540CF1" wp14:editId="06783B09">
              <wp:simplePos x="0" y="0"/>
              <wp:positionH relativeFrom="margin">
                <wp:align>left</wp:align>
              </wp:positionH>
              <wp:positionV relativeFrom="topMargin">
                <wp:align>center</wp:align>
              </wp:positionV>
              <wp:extent cx="4800600" cy="138430"/>
              <wp:effectExtent l="0" t="0" r="0" b="1397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55AD" w14:textId="77777777" w:rsidR="00235C65" w:rsidRPr="00B84824" w:rsidRDefault="00235C65">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0;margin-top:0;width:378pt;height:10.9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" o:allowincell="f" filled="f" stroked="f">
              <v:textbox style="mso-fit-shape-to-text:t" inset=",0,,0">
                <w:txbxContent>
                  <w:p w14:paraId="5CE555AD" w14:textId="77777777" w:rsidR="00235C65" w:rsidRPr="00B84824" w:rsidRDefault="00235C65">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39815351" wp14:editId="1B2B6995">
              <wp:simplePos x="0" y="0"/>
              <wp:positionH relativeFrom="page">
                <wp:align>right</wp:align>
              </wp:positionH>
              <wp:positionV relativeFrom="topMargin">
                <wp:align>center</wp:align>
              </wp:positionV>
              <wp:extent cx="960120" cy="171450"/>
              <wp:effectExtent l="0" t="0" r="5080" b="635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833AF" w14:textId="77777777" w:rsidR="00235C65" w:rsidRPr="00B84824" w:rsidRDefault="00235C65">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B5F70">
                            <w:rPr>
                              <w:rFonts w:ascii="Rockwell Extra Bold" w:hAnsi="Rockwell Extra Bold"/>
                              <w:noProof/>
                              <w:color w:val="404040"/>
                            </w:rPr>
                            <w:t>3</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" o:allowincell="f" fillcolor="#f3f3e7" stroked="f">
              <v:textbox style="mso-fit-shape-to-text:t" inset=",0,,0">
                <w:txbxContent>
                  <w:p w14:paraId="653833AF" w14:textId="77777777" w:rsidR="00235C65" w:rsidRPr="00B84824" w:rsidRDefault="00235C65">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B5F70">
                      <w:rPr>
                        <w:rFonts w:ascii="Rockwell Extra Bold" w:hAnsi="Rockwell Extra Bold"/>
                        <w:noProof/>
                        <w:color w:val="404040"/>
                      </w:rPr>
                      <w:t>3</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00E9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CD213B2"/>
    <w:lvl w:ilvl="0">
      <w:start w:val="1"/>
      <w:numFmt w:val="decimal"/>
      <w:lvlText w:val="%1."/>
      <w:lvlJc w:val="left"/>
      <w:pPr>
        <w:tabs>
          <w:tab w:val="num" w:pos="1800"/>
        </w:tabs>
        <w:ind w:left="1800" w:hanging="360"/>
      </w:pPr>
    </w:lvl>
  </w:abstractNum>
  <w:abstractNum w:abstractNumId="2">
    <w:nsid w:val="FFFFFF7D"/>
    <w:multiLevelType w:val="singleLevel"/>
    <w:tmpl w:val="1AA0C8DC"/>
    <w:lvl w:ilvl="0">
      <w:start w:val="1"/>
      <w:numFmt w:val="decimal"/>
      <w:lvlText w:val="%1."/>
      <w:lvlJc w:val="left"/>
      <w:pPr>
        <w:tabs>
          <w:tab w:val="num" w:pos="1440"/>
        </w:tabs>
        <w:ind w:left="1440" w:hanging="360"/>
      </w:pPr>
    </w:lvl>
  </w:abstractNum>
  <w:abstractNum w:abstractNumId="3">
    <w:nsid w:val="FFFFFF7E"/>
    <w:multiLevelType w:val="singleLevel"/>
    <w:tmpl w:val="9326BD20"/>
    <w:lvl w:ilvl="0">
      <w:start w:val="1"/>
      <w:numFmt w:val="decimal"/>
      <w:lvlText w:val="%1."/>
      <w:lvlJc w:val="left"/>
      <w:pPr>
        <w:tabs>
          <w:tab w:val="num" w:pos="1080"/>
        </w:tabs>
        <w:ind w:left="1080" w:hanging="360"/>
      </w:pPr>
    </w:lvl>
  </w:abstractNum>
  <w:abstractNum w:abstractNumId="4">
    <w:nsid w:val="FFFFFF7F"/>
    <w:multiLevelType w:val="singleLevel"/>
    <w:tmpl w:val="029C5FC4"/>
    <w:lvl w:ilvl="0">
      <w:start w:val="1"/>
      <w:numFmt w:val="decimal"/>
      <w:lvlText w:val="%1."/>
      <w:lvlJc w:val="left"/>
      <w:pPr>
        <w:tabs>
          <w:tab w:val="num" w:pos="720"/>
        </w:tabs>
        <w:ind w:left="720" w:hanging="360"/>
      </w:pPr>
    </w:lvl>
  </w:abstractNum>
  <w:abstractNum w:abstractNumId="5">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2805314"/>
    <w:lvl w:ilvl="0">
      <w:start w:val="1"/>
      <w:numFmt w:val="decimal"/>
      <w:lvlText w:val="%1."/>
      <w:lvlJc w:val="left"/>
      <w:pPr>
        <w:tabs>
          <w:tab w:val="num" w:pos="360"/>
        </w:tabs>
        <w:ind w:left="360" w:hanging="360"/>
      </w:pPr>
    </w:lvl>
  </w:abstractNum>
  <w:abstractNum w:abstractNumId="1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1">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proofState w:spelling="clean" w:grammar="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5E99"/>
    <w:rsid w:val="000066EF"/>
    <w:rsid w:val="0001014C"/>
    <w:rsid w:val="00021562"/>
    <w:rsid w:val="00023185"/>
    <w:rsid w:val="00024478"/>
    <w:rsid w:val="00024E50"/>
    <w:rsid w:val="00033E9D"/>
    <w:rsid w:val="00034CA7"/>
    <w:rsid w:val="00037A38"/>
    <w:rsid w:val="000445BC"/>
    <w:rsid w:val="0004547B"/>
    <w:rsid w:val="0004646E"/>
    <w:rsid w:val="00053036"/>
    <w:rsid w:val="00055730"/>
    <w:rsid w:val="00057290"/>
    <w:rsid w:val="00064901"/>
    <w:rsid w:val="000746C0"/>
    <w:rsid w:val="000756D9"/>
    <w:rsid w:val="00086306"/>
    <w:rsid w:val="000B11E2"/>
    <w:rsid w:val="000B509B"/>
    <w:rsid w:val="000B601D"/>
    <w:rsid w:val="000C3D73"/>
    <w:rsid w:val="000C6B1C"/>
    <w:rsid w:val="000E11D0"/>
    <w:rsid w:val="000E3FE5"/>
    <w:rsid w:val="000E633A"/>
    <w:rsid w:val="000F145D"/>
    <w:rsid w:val="0011002C"/>
    <w:rsid w:val="00120F1F"/>
    <w:rsid w:val="00124A4D"/>
    <w:rsid w:val="00130841"/>
    <w:rsid w:val="00131147"/>
    <w:rsid w:val="00133F2A"/>
    <w:rsid w:val="001341A0"/>
    <w:rsid w:val="00135CCA"/>
    <w:rsid w:val="001361C3"/>
    <w:rsid w:val="00147A12"/>
    <w:rsid w:val="00152B9A"/>
    <w:rsid w:val="00152E57"/>
    <w:rsid w:val="00155FDF"/>
    <w:rsid w:val="0016352B"/>
    <w:rsid w:val="00165C42"/>
    <w:rsid w:val="001669D6"/>
    <w:rsid w:val="00170E63"/>
    <w:rsid w:val="00171782"/>
    <w:rsid w:val="00172533"/>
    <w:rsid w:val="00173FF9"/>
    <w:rsid w:val="001766E9"/>
    <w:rsid w:val="00177EEE"/>
    <w:rsid w:val="001838DE"/>
    <w:rsid w:val="001A1224"/>
    <w:rsid w:val="001A2FAA"/>
    <w:rsid w:val="001A5914"/>
    <w:rsid w:val="001A7F40"/>
    <w:rsid w:val="001C3B9E"/>
    <w:rsid w:val="001D075B"/>
    <w:rsid w:val="001D0FE5"/>
    <w:rsid w:val="001D3C71"/>
    <w:rsid w:val="001E529A"/>
    <w:rsid w:val="001E69D2"/>
    <w:rsid w:val="001F1EAD"/>
    <w:rsid w:val="00205F98"/>
    <w:rsid w:val="00206055"/>
    <w:rsid w:val="00207220"/>
    <w:rsid w:val="00235C65"/>
    <w:rsid w:val="00243179"/>
    <w:rsid w:val="00250615"/>
    <w:rsid w:val="00250989"/>
    <w:rsid w:val="00251301"/>
    <w:rsid w:val="00251B7A"/>
    <w:rsid w:val="00256621"/>
    <w:rsid w:val="0026284D"/>
    <w:rsid w:val="00264EF2"/>
    <w:rsid w:val="00265FF3"/>
    <w:rsid w:val="00266532"/>
    <w:rsid w:val="00271266"/>
    <w:rsid w:val="00272C6E"/>
    <w:rsid w:val="00275EB2"/>
    <w:rsid w:val="0028626A"/>
    <w:rsid w:val="00290B27"/>
    <w:rsid w:val="002922A2"/>
    <w:rsid w:val="0029509E"/>
    <w:rsid w:val="002A19B9"/>
    <w:rsid w:val="002A67A6"/>
    <w:rsid w:val="002B0BA3"/>
    <w:rsid w:val="002B2F56"/>
    <w:rsid w:val="002B46A9"/>
    <w:rsid w:val="002C0ED9"/>
    <w:rsid w:val="002D0E06"/>
    <w:rsid w:val="002D1B71"/>
    <w:rsid w:val="002D4668"/>
    <w:rsid w:val="002D570D"/>
    <w:rsid w:val="002E4048"/>
    <w:rsid w:val="002F7284"/>
    <w:rsid w:val="003000FF"/>
    <w:rsid w:val="003010B2"/>
    <w:rsid w:val="00304227"/>
    <w:rsid w:val="00312FF3"/>
    <w:rsid w:val="0031499A"/>
    <w:rsid w:val="00324CB5"/>
    <w:rsid w:val="0033265D"/>
    <w:rsid w:val="00334126"/>
    <w:rsid w:val="003346F9"/>
    <w:rsid w:val="00335FC0"/>
    <w:rsid w:val="00336226"/>
    <w:rsid w:val="0034181D"/>
    <w:rsid w:val="0034305B"/>
    <w:rsid w:val="003431E0"/>
    <w:rsid w:val="00344C8B"/>
    <w:rsid w:val="003504F6"/>
    <w:rsid w:val="00352D5F"/>
    <w:rsid w:val="003554F5"/>
    <w:rsid w:val="0036006F"/>
    <w:rsid w:val="00362024"/>
    <w:rsid w:val="003714B7"/>
    <w:rsid w:val="00371A2B"/>
    <w:rsid w:val="0038165F"/>
    <w:rsid w:val="003821C1"/>
    <w:rsid w:val="00391477"/>
    <w:rsid w:val="00392B5F"/>
    <w:rsid w:val="00395A20"/>
    <w:rsid w:val="00397611"/>
    <w:rsid w:val="003977AF"/>
    <w:rsid w:val="003B3E39"/>
    <w:rsid w:val="003C1482"/>
    <w:rsid w:val="003C2907"/>
    <w:rsid w:val="003C4522"/>
    <w:rsid w:val="003C5B5F"/>
    <w:rsid w:val="003C6E8D"/>
    <w:rsid w:val="003C7868"/>
    <w:rsid w:val="003D04C2"/>
    <w:rsid w:val="003E0D7C"/>
    <w:rsid w:val="003E7BDF"/>
    <w:rsid w:val="003F4119"/>
    <w:rsid w:val="00400428"/>
    <w:rsid w:val="00403268"/>
    <w:rsid w:val="004074FE"/>
    <w:rsid w:val="00410572"/>
    <w:rsid w:val="00410D52"/>
    <w:rsid w:val="00413D06"/>
    <w:rsid w:val="00415262"/>
    <w:rsid w:val="004163F5"/>
    <w:rsid w:val="0042256E"/>
    <w:rsid w:val="0043028C"/>
    <w:rsid w:val="00442102"/>
    <w:rsid w:val="00446244"/>
    <w:rsid w:val="00451F41"/>
    <w:rsid w:val="004571A0"/>
    <w:rsid w:val="00457779"/>
    <w:rsid w:val="00465CD1"/>
    <w:rsid w:val="0047138F"/>
    <w:rsid w:val="00472125"/>
    <w:rsid w:val="00472CBD"/>
    <w:rsid w:val="0047513F"/>
    <w:rsid w:val="004766D6"/>
    <w:rsid w:val="00477E9E"/>
    <w:rsid w:val="00483D23"/>
    <w:rsid w:val="00486417"/>
    <w:rsid w:val="00486F08"/>
    <w:rsid w:val="00490FCD"/>
    <w:rsid w:val="004928D6"/>
    <w:rsid w:val="004943E6"/>
    <w:rsid w:val="00495282"/>
    <w:rsid w:val="00495E24"/>
    <w:rsid w:val="004A04DC"/>
    <w:rsid w:val="004A78AD"/>
    <w:rsid w:val="004B0F3A"/>
    <w:rsid w:val="004B242C"/>
    <w:rsid w:val="004B5D87"/>
    <w:rsid w:val="004B60CD"/>
    <w:rsid w:val="004C3A40"/>
    <w:rsid w:val="004C7399"/>
    <w:rsid w:val="004D3FC6"/>
    <w:rsid w:val="004D549A"/>
    <w:rsid w:val="004D5CDB"/>
    <w:rsid w:val="004D5D4F"/>
    <w:rsid w:val="004E2FAA"/>
    <w:rsid w:val="004F4A59"/>
    <w:rsid w:val="004F52E7"/>
    <w:rsid w:val="004F7A19"/>
    <w:rsid w:val="004F7FD9"/>
    <w:rsid w:val="00507B80"/>
    <w:rsid w:val="00516FDE"/>
    <w:rsid w:val="005170D5"/>
    <w:rsid w:val="0051750B"/>
    <w:rsid w:val="0051773A"/>
    <w:rsid w:val="00520F92"/>
    <w:rsid w:val="0052308C"/>
    <w:rsid w:val="00525401"/>
    <w:rsid w:val="00527CAE"/>
    <w:rsid w:val="005321A2"/>
    <w:rsid w:val="00534849"/>
    <w:rsid w:val="00537D51"/>
    <w:rsid w:val="00540564"/>
    <w:rsid w:val="005513DB"/>
    <w:rsid w:val="00565AEE"/>
    <w:rsid w:val="005800C1"/>
    <w:rsid w:val="0058169D"/>
    <w:rsid w:val="005834DF"/>
    <w:rsid w:val="005903EB"/>
    <w:rsid w:val="005956CC"/>
    <w:rsid w:val="00596952"/>
    <w:rsid w:val="005976C5"/>
    <w:rsid w:val="005A5C29"/>
    <w:rsid w:val="005A7535"/>
    <w:rsid w:val="005B2CAE"/>
    <w:rsid w:val="005B5F70"/>
    <w:rsid w:val="005B79F1"/>
    <w:rsid w:val="005B7C35"/>
    <w:rsid w:val="005C2A24"/>
    <w:rsid w:val="005D3598"/>
    <w:rsid w:val="005D46ED"/>
    <w:rsid w:val="005E0FC8"/>
    <w:rsid w:val="005E126E"/>
    <w:rsid w:val="005E534F"/>
    <w:rsid w:val="005F0C9A"/>
    <w:rsid w:val="006003E8"/>
    <w:rsid w:val="006020DB"/>
    <w:rsid w:val="00605F0A"/>
    <w:rsid w:val="0060643C"/>
    <w:rsid w:val="00611B8A"/>
    <w:rsid w:val="00621C55"/>
    <w:rsid w:val="00624E13"/>
    <w:rsid w:val="006313CC"/>
    <w:rsid w:val="00631C1A"/>
    <w:rsid w:val="00634EA5"/>
    <w:rsid w:val="006370A2"/>
    <w:rsid w:val="0064140C"/>
    <w:rsid w:val="00642486"/>
    <w:rsid w:val="00645EE5"/>
    <w:rsid w:val="0065331B"/>
    <w:rsid w:val="00653ABA"/>
    <w:rsid w:val="006543E2"/>
    <w:rsid w:val="006606D9"/>
    <w:rsid w:val="00660FAA"/>
    <w:rsid w:val="00682393"/>
    <w:rsid w:val="00683FE2"/>
    <w:rsid w:val="006853E2"/>
    <w:rsid w:val="00685E92"/>
    <w:rsid w:val="00690348"/>
    <w:rsid w:val="006A271A"/>
    <w:rsid w:val="006A4945"/>
    <w:rsid w:val="006A5306"/>
    <w:rsid w:val="006A5584"/>
    <w:rsid w:val="006A58DA"/>
    <w:rsid w:val="006B5C0E"/>
    <w:rsid w:val="006C00DF"/>
    <w:rsid w:val="006C027A"/>
    <w:rsid w:val="006C2EBF"/>
    <w:rsid w:val="006D3D0E"/>
    <w:rsid w:val="006E3CA0"/>
    <w:rsid w:val="006E6E97"/>
    <w:rsid w:val="006F4513"/>
    <w:rsid w:val="00701CD8"/>
    <w:rsid w:val="00710A41"/>
    <w:rsid w:val="00711F69"/>
    <w:rsid w:val="00715602"/>
    <w:rsid w:val="00723920"/>
    <w:rsid w:val="00723958"/>
    <w:rsid w:val="00725A48"/>
    <w:rsid w:val="007345EF"/>
    <w:rsid w:val="0073567A"/>
    <w:rsid w:val="0074035B"/>
    <w:rsid w:val="00740A25"/>
    <w:rsid w:val="00765779"/>
    <w:rsid w:val="007842D1"/>
    <w:rsid w:val="007954CA"/>
    <w:rsid w:val="00796B7D"/>
    <w:rsid w:val="007A5221"/>
    <w:rsid w:val="007B7264"/>
    <w:rsid w:val="007C01A2"/>
    <w:rsid w:val="007C6E79"/>
    <w:rsid w:val="007D3487"/>
    <w:rsid w:val="007D52A5"/>
    <w:rsid w:val="007D6FA5"/>
    <w:rsid w:val="007D77C7"/>
    <w:rsid w:val="007D7982"/>
    <w:rsid w:val="007E4112"/>
    <w:rsid w:val="007E4D6D"/>
    <w:rsid w:val="007E63E8"/>
    <w:rsid w:val="007F0604"/>
    <w:rsid w:val="00814C46"/>
    <w:rsid w:val="00817FFE"/>
    <w:rsid w:val="008207E6"/>
    <w:rsid w:val="00821C0F"/>
    <w:rsid w:val="00823960"/>
    <w:rsid w:val="0083085D"/>
    <w:rsid w:val="00831C5F"/>
    <w:rsid w:val="008333C2"/>
    <w:rsid w:val="00841510"/>
    <w:rsid w:val="00846049"/>
    <w:rsid w:val="00857E8C"/>
    <w:rsid w:val="0086176D"/>
    <w:rsid w:val="00865E65"/>
    <w:rsid w:val="00873AEE"/>
    <w:rsid w:val="00875131"/>
    <w:rsid w:val="0087764A"/>
    <w:rsid w:val="00891162"/>
    <w:rsid w:val="00891DDE"/>
    <w:rsid w:val="008938C8"/>
    <w:rsid w:val="00893D23"/>
    <w:rsid w:val="008948F9"/>
    <w:rsid w:val="008A48CA"/>
    <w:rsid w:val="008A5C86"/>
    <w:rsid w:val="008A6467"/>
    <w:rsid w:val="008B467A"/>
    <w:rsid w:val="008B480F"/>
    <w:rsid w:val="008B65E4"/>
    <w:rsid w:val="008C6EB9"/>
    <w:rsid w:val="008D05AA"/>
    <w:rsid w:val="008D1852"/>
    <w:rsid w:val="008E00B6"/>
    <w:rsid w:val="008E5BCA"/>
    <w:rsid w:val="008F373F"/>
    <w:rsid w:val="008F69C6"/>
    <w:rsid w:val="00900E58"/>
    <w:rsid w:val="00915A2B"/>
    <w:rsid w:val="00916B53"/>
    <w:rsid w:val="0092048D"/>
    <w:rsid w:val="00923E03"/>
    <w:rsid w:val="009617F5"/>
    <w:rsid w:val="009640AF"/>
    <w:rsid w:val="009722D8"/>
    <w:rsid w:val="0097340C"/>
    <w:rsid w:val="00981B18"/>
    <w:rsid w:val="00990794"/>
    <w:rsid w:val="00990E03"/>
    <w:rsid w:val="00991FAC"/>
    <w:rsid w:val="009957A2"/>
    <w:rsid w:val="00996BA8"/>
    <w:rsid w:val="009A094B"/>
    <w:rsid w:val="009A2F4B"/>
    <w:rsid w:val="009B42F7"/>
    <w:rsid w:val="009B5ABD"/>
    <w:rsid w:val="009B6421"/>
    <w:rsid w:val="009B6CD6"/>
    <w:rsid w:val="009B6CF5"/>
    <w:rsid w:val="009B76FA"/>
    <w:rsid w:val="009C5293"/>
    <w:rsid w:val="009D39E9"/>
    <w:rsid w:val="009D4AF1"/>
    <w:rsid w:val="009D7C27"/>
    <w:rsid w:val="009E5DC9"/>
    <w:rsid w:val="009E7A5C"/>
    <w:rsid w:val="009F098B"/>
    <w:rsid w:val="009F1CD9"/>
    <w:rsid w:val="009F7B9E"/>
    <w:rsid w:val="00A05611"/>
    <w:rsid w:val="00A115EE"/>
    <w:rsid w:val="00A16E45"/>
    <w:rsid w:val="00A307E5"/>
    <w:rsid w:val="00A401AC"/>
    <w:rsid w:val="00A44E1D"/>
    <w:rsid w:val="00A508DA"/>
    <w:rsid w:val="00A531AA"/>
    <w:rsid w:val="00A53E73"/>
    <w:rsid w:val="00A63A35"/>
    <w:rsid w:val="00A64203"/>
    <w:rsid w:val="00A65398"/>
    <w:rsid w:val="00A74EE8"/>
    <w:rsid w:val="00A75EA1"/>
    <w:rsid w:val="00A85B3F"/>
    <w:rsid w:val="00A8743D"/>
    <w:rsid w:val="00A94D62"/>
    <w:rsid w:val="00A9716E"/>
    <w:rsid w:val="00AA7D25"/>
    <w:rsid w:val="00AB0592"/>
    <w:rsid w:val="00AB0E16"/>
    <w:rsid w:val="00AB1803"/>
    <w:rsid w:val="00AB477A"/>
    <w:rsid w:val="00AB4AD1"/>
    <w:rsid w:val="00AB5D86"/>
    <w:rsid w:val="00AC607D"/>
    <w:rsid w:val="00AD3E8D"/>
    <w:rsid w:val="00AD5EF5"/>
    <w:rsid w:val="00AD7B48"/>
    <w:rsid w:val="00AE0EDA"/>
    <w:rsid w:val="00AE14E5"/>
    <w:rsid w:val="00AE3938"/>
    <w:rsid w:val="00AE51C5"/>
    <w:rsid w:val="00AE61E3"/>
    <w:rsid w:val="00AF18DC"/>
    <w:rsid w:val="00AF5A76"/>
    <w:rsid w:val="00AF61C0"/>
    <w:rsid w:val="00B0467E"/>
    <w:rsid w:val="00B05CBF"/>
    <w:rsid w:val="00B05F8A"/>
    <w:rsid w:val="00B10B9F"/>
    <w:rsid w:val="00B227B4"/>
    <w:rsid w:val="00B233B8"/>
    <w:rsid w:val="00B25CD2"/>
    <w:rsid w:val="00B30399"/>
    <w:rsid w:val="00B351E3"/>
    <w:rsid w:val="00B356DD"/>
    <w:rsid w:val="00B36CF3"/>
    <w:rsid w:val="00B37846"/>
    <w:rsid w:val="00B623F0"/>
    <w:rsid w:val="00B6257C"/>
    <w:rsid w:val="00B63E15"/>
    <w:rsid w:val="00B675AC"/>
    <w:rsid w:val="00B75A33"/>
    <w:rsid w:val="00B80901"/>
    <w:rsid w:val="00B81998"/>
    <w:rsid w:val="00B82AF7"/>
    <w:rsid w:val="00B84824"/>
    <w:rsid w:val="00B90D21"/>
    <w:rsid w:val="00B957A7"/>
    <w:rsid w:val="00B95E17"/>
    <w:rsid w:val="00BA0523"/>
    <w:rsid w:val="00BA596A"/>
    <w:rsid w:val="00BA5E6B"/>
    <w:rsid w:val="00BB45C9"/>
    <w:rsid w:val="00BC69D6"/>
    <w:rsid w:val="00BD3187"/>
    <w:rsid w:val="00BD35D6"/>
    <w:rsid w:val="00BD5C81"/>
    <w:rsid w:val="00BE1055"/>
    <w:rsid w:val="00BF7A07"/>
    <w:rsid w:val="00C07D4B"/>
    <w:rsid w:val="00C11046"/>
    <w:rsid w:val="00C17BE8"/>
    <w:rsid w:val="00C2391B"/>
    <w:rsid w:val="00C27B03"/>
    <w:rsid w:val="00C32CDD"/>
    <w:rsid w:val="00C32E2C"/>
    <w:rsid w:val="00C36E41"/>
    <w:rsid w:val="00C41F33"/>
    <w:rsid w:val="00C51999"/>
    <w:rsid w:val="00C52CAA"/>
    <w:rsid w:val="00C60027"/>
    <w:rsid w:val="00C8220A"/>
    <w:rsid w:val="00C90BEC"/>
    <w:rsid w:val="00CA149E"/>
    <w:rsid w:val="00CA3CDA"/>
    <w:rsid w:val="00CB0003"/>
    <w:rsid w:val="00CC1211"/>
    <w:rsid w:val="00CC2149"/>
    <w:rsid w:val="00CD167E"/>
    <w:rsid w:val="00CD19D0"/>
    <w:rsid w:val="00CD7F5E"/>
    <w:rsid w:val="00CE1D37"/>
    <w:rsid w:val="00CE41B4"/>
    <w:rsid w:val="00CE7575"/>
    <w:rsid w:val="00CF0431"/>
    <w:rsid w:val="00CF4A27"/>
    <w:rsid w:val="00CF5B52"/>
    <w:rsid w:val="00D01BF0"/>
    <w:rsid w:val="00D02923"/>
    <w:rsid w:val="00D030EA"/>
    <w:rsid w:val="00D1165E"/>
    <w:rsid w:val="00D15F6E"/>
    <w:rsid w:val="00D1696E"/>
    <w:rsid w:val="00D17604"/>
    <w:rsid w:val="00D2312C"/>
    <w:rsid w:val="00D231FC"/>
    <w:rsid w:val="00D3547E"/>
    <w:rsid w:val="00D37217"/>
    <w:rsid w:val="00D444B5"/>
    <w:rsid w:val="00D45326"/>
    <w:rsid w:val="00D70828"/>
    <w:rsid w:val="00D70D9D"/>
    <w:rsid w:val="00D71719"/>
    <w:rsid w:val="00D735E2"/>
    <w:rsid w:val="00D74C43"/>
    <w:rsid w:val="00D86A3F"/>
    <w:rsid w:val="00D87868"/>
    <w:rsid w:val="00D93607"/>
    <w:rsid w:val="00D93697"/>
    <w:rsid w:val="00DA19E9"/>
    <w:rsid w:val="00DA5193"/>
    <w:rsid w:val="00DA5B4A"/>
    <w:rsid w:val="00DB27B8"/>
    <w:rsid w:val="00DC3A9D"/>
    <w:rsid w:val="00DC3EC1"/>
    <w:rsid w:val="00DC4D74"/>
    <w:rsid w:val="00DD0548"/>
    <w:rsid w:val="00DD0B40"/>
    <w:rsid w:val="00DD0D03"/>
    <w:rsid w:val="00DD1713"/>
    <w:rsid w:val="00DD3D45"/>
    <w:rsid w:val="00DD6AA9"/>
    <w:rsid w:val="00DE7DB6"/>
    <w:rsid w:val="00E020F9"/>
    <w:rsid w:val="00E02CCC"/>
    <w:rsid w:val="00E12CC2"/>
    <w:rsid w:val="00E15586"/>
    <w:rsid w:val="00E2038A"/>
    <w:rsid w:val="00E20DE3"/>
    <w:rsid w:val="00E233CF"/>
    <w:rsid w:val="00E23950"/>
    <w:rsid w:val="00E2649F"/>
    <w:rsid w:val="00E309EB"/>
    <w:rsid w:val="00E37F6E"/>
    <w:rsid w:val="00E64462"/>
    <w:rsid w:val="00E6760B"/>
    <w:rsid w:val="00E67E24"/>
    <w:rsid w:val="00E73362"/>
    <w:rsid w:val="00E8186F"/>
    <w:rsid w:val="00E87E76"/>
    <w:rsid w:val="00E91B53"/>
    <w:rsid w:val="00E93F94"/>
    <w:rsid w:val="00E95411"/>
    <w:rsid w:val="00E97D8B"/>
    <w:rsid w:val="00EA2F99"/>
    <w:rsid w:val="00EB136C"/>
    <w:rsid w:val="00EF2E67"/>
    <w:rsid w:val="00EF6BA7"/>
    <w:rsid w:val="00EF7113"/>
    <w:rsid w:val="00F01E52"/>
    <w:rsid w:val="00F02319"/>
    <w:rsid w:val="00F04579"/>
    <w:rsid w:val="00F06C86"/>
    <w:rsid w:val="00F07AA1"/>
    <w:rsid w:val="00F21724"/>
    <w:rsid w:val="00F24985"/>
    <w:rsid w:val="00F24D17"/>
    <w:rsid w:val="00F303D2"/>
    <w:rsid w:val="00F334CE"/>
    <w:rsid w:val="00F50B81"/>
    <w:rsid w:val="00F518B6"/>
    <w:rsid w:val="00F54B4C"/>
    <w:rsid w:val="00F6087F"/>
    <w:rsid w:val="00F9116D"/>
    <w:rsid w:val="00F92D6C"/>
    <w:rsid w:val="00F951E5"/>
    <w:rsid w:val="00FA07EC"/>
    <w:rsid w:val="00FA12C6"/>
    <w:rsid w:val="00FA164B"/>
    <w:rsid w:val="00FA7C05"/>
    <w:rsid w:val="00FB0636"/>
    <w:rsid w:val="00FB3FF2"/>
    <w:rsid w:val="00FB589C"/>
    <w:rsid w:val="00FC6A4E"/>
    <w:rsid w:val="00FD23B0"/>
    <w:rsid w:val="00FD4BBE"/>
    <w:rsid w:val="00FE52A2"/>
    <w:rsid w:val="00FE5673"/>
    <w:rsid w:val="00FE7491"/>
    <w:rsid w:val="00FF0E59"/>
    <w:rsid w:val="00FF1609"/>
    <w:rsid w:val="00FF18CC"/>
    <w:rsid w:val="00FF2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f3f3e7"/>
    </o:shapedefaults>
    <o:shapelayout v:ext="edit">
      <o:idmap v:ext="edit" data="1"/>
    </o:shapelayout>
  </w:shapeDefaults>
  <w:decimalSymbol w:val="."/>
  <w:listSeparator w:val=","/>
  <w14:docId w14:val="49D07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caption" w:semiHidden="1" w:unhideWhenUsed="1" w:qFormat="1"/>
    <w:lsdException w:name="Title" w:qFormat="1"/>
    <w:lsdException w:name="Default Paragraph Font" w:uiPriority="1"/>
    <w:lsdException w:name="Subtitle" w:qFormat="1"/>
    <w:lsdException w:name="Hyperlink" w:uiPriority="4"/>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E76"/>
    <w:rPr>
      <w:rFonts w:ascii="Corbel" w:hAnsi="Corbel"/>
      <w:sz w:val="23"/>
      <w:lang w:eastAsia="en-US"/>
    </w:rPr>
  </w:style>
  <w:style w:type="paragraph" w:styleId="Heading1">
    <w:name w:val="heading 1"/>
    <w:basedOn w:val="Normal"/>
    <w:next w:val="BodyMain"/>
    <w:link w:val="Heading1Char"/>
    <w:autoRedefine/>
    <w:qFormat/>
    <w:rsid w:val="00E87E76"/>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E87E76"/>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E87E76"/>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E87E76"/>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E87E76"/>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E87E76"/>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E87E76"/>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E87E76"/>
    <w:pPr>
      <w:keepNext/>
      <w:spacing w:before="80" w:after="60"/>
      <w:outlineLvl w:val="7"/>
    </w:pPr>
    <w:rPr>
      <w:i/>
      <w:kern w:val="28"/>
      <w:sz w:val="20"/>
    </w:rPr>
  </w:style>
  <w:style w:type="paragraph" w:styleId="Heading9">
    <w:name w:val="heading 9"/>
    <w:basedOn w:val="Normal"/>
    <w:next w:val="Normal"/>
    <w:uiPriority w:val="2"/>
    <w:rsid w:val="00E87E76"/>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E87E76"/>
    <w:pPr>
      <w:spacing w:after="280" w:line="300" w:lineRule="exact"/>
    </w:pPr>
    <w:rPr>
      <w:rFonts w:ascii="Constantia" w:hAnsi="Constantia"/>
    </w:rPr>
  </w:style>
  <w:style w:type="paragraph" w:styleId="Header">
    <w:name w:val="header"/>
    <w:basedOn w:val="Normal"/>
    <w:link w:val="HeaderChar"/>
    <w:autoRedefine/>
    <w:rsid w:val="00E87E76"/>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E87E76"/>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E87E76"/>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E87E76"/>
    <w:pPr>
      <w:spacing w:before="120" w:line="260" w:lineRule="exact"/>
    </w:pPr>
    <w:rPr>
      <w:rFonts w:ascii="Franklin Gothic Book" w:hAnsi="Franklin Gothic Book"/>
      <w:sz w:val="20"/>
    </w:rPr>
  </w:style>
  <w:style w:type="character" w:customStyle="1" w:styleId="inline">
    <w:name w:val="inline"/>
    <w:basedOn w:val="DefaultParagraphFont"/>
    <w:rsid w:val="00E87E76"/>
    <w:rPr>
      <w:rFonts w:ascii="Franklin Gothic Medium" w:hAnsi="Franklin Gothic Medium"/>
      <w:sz w:val="20"/>
    </w:rPr>
  </w:style>
  <w:style w:type="paragraph" w:customStyle="1" w:styleId="TableNumber">
    <w:name w:val="Table.Number"/>
    <w:basedOn w:val="Normal"/>
    <w:link w:val="TableNumberChar"/>
    <w:autoRedefine/>
    <w:rsid w:val="00E87E76"/>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E87E76"/>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E87E76"/>
    <w:rPr>
      <w:rFonts w:ascii="Constantia" w:hAnsi="Constantia"/>
      <w:b/>
      <w:color w:val="404040"/>
      <w:sz w:val="36"/>
    </w:rPr>
  </w:style>
  <w:style w:type="paragraph" w:customStyle="1" w:styleId="Note">
    <w:name w:val="Note"/>
    <w:basedOn w:val="BodyMain"/>
    <w:next w:val="BodyMain"/>
    <w:rsid w:val="00E87E76"/>
    <w:rPr>
      <w:i/>
    </w:rPr>
  </w:style>
  <w:style w:type="character" w:customStyle="1" w:styleId="NoteLeadIn">
    <w:name w:val="Note.LeadIn"/>
    <w:basedOn w:val="inline"/>
    <w:rsid w:val="00E87E76"/>
    <w:rPr>
      <w:rFonts w:ascii="Franklin Gothic Medium" w:hAnsi="Franklin Gothic Medium"/>
      <w:sz w:val="20"/>
    </w:rPr>
  </w:style>
  <w:style w:type="paragraph" w:customStyle="1" w:styleId="ChapterSubtitle">
    <w:name w:val="Chapter.Subtitle"/>
    <w:basedOn w:val="BodyDark"/>
    <w:next w:val="Normal"/>
    <w:autoRedefine/>
    <w:rsid w:val="00E87E76"/>
    <w:pPr>
      <w:spacing w:before="120"/>
    </w:pPr>
    <w:rPr>
      <w:rFonts w:ascii="Rockwell Condensed" w:hAnsi="Rockwell Condensed"/>
      <w:b w:val="0"/>
      <w:sz w:val="28"/>
    </w:rPr>
  </w:style>
  <w:style w:type="paragraph" w:customStyle="1" w:styleId="BodyBullets">
    <w:name w:val="Body.Bullets"/>
    <w:basedOn w:val="BodyMain"/>
    <w:rsid w:val="00E87E76"/>
    <w:pPr>
      <w:numPr>
        <w:numId w:val="4"/>
      </w:numPr>
      <w:spacing w:after="140"/>
    </w:pPr>
  </w:style>
  <w:style w:type="paragraph" w:customStyle="1" w:styleId="ChapterEyeBrow">
    <w:name w:val="Chapter.EyeBrow"/>
    <w:basedOn w:val="Normal"/>
    <w:next w:val="Heading1"/>
    <w:autoRedefine/>
    <w:rsid w:val="00E87E76"/>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E87E76"/>
    <w:pPr>
      <w:spacing w:before="140"/>
    </w:pPr>
  </w:style>
  <w:style w:type="paragraph" w:customStyle="1" w:styleId="TableStepHead">
    <w:name w:val="Table.StepHead"/>
    <w:basedOn w:val="TableHeading"/>
    <w:autoRedefine/>
    <w:rsid w:val="00E87E76"/>
    <w:rPr>
      <w:rFonts w:ascii="Franklin Gothic Medium" w:hAnsi="Franklin Gothic Medium"/>
      <w:b w:val="0"/>
      <w:color w:val="FFCC06"/>
    </w:rPr>
  </w:style>
  <w:style w:type="paragraph" w:customStyle="1" w:styleId="CodeAbove">
    <w:name w:val="Code Above"/>
    <w:basedOn w:val="Code"/>
    <w:rsid w:val="00E87E76"/>
    <w:pPr>
      <w:spacing w:before="120"/>
    </w:pPr>
  </w:style>
  <w:style w:type="paragraph" w:customStyle="1" w:styleId="CodeLast">
    <w:name w:val="Code Last"/>
    <w:basedOn w:val="Code"/>
    <w:link w:val="CodeLastChar"/>
    <w:rsid w:val="00E87E76"/>
    <w:pPr>
      <w:spacing w:after="80"/>
    </w:pPr>
  </w:style>
  <w:style w:type="paragraph" w:customStyle="1" w:styleId="TableComment">
    <w:name w:val="Table.Comment"/>
    <w:basedOn w:val="TableText"/>
    <w:autoRedefine/>
    <w:rsid w:val="00E87E76"/>
    <w:pPr>
      <w:spacing w:before="80" w:after="120" w:line="240" w:lineRule="exact"/>
    </w:pPr>
    <w:rPr>
      <w:i/>
    </w:rPr>
  </w:style>
  <w:style w:type="character" w:customStyle="1" w:styleId="CodeChar">
    <w:name w:val="Code Char"/>
    <w:basedOn w:val="DefaultParagraphFont"/>
    <w:link w:val="Code"/>
    <w:rsid w:val="00E87E76"/>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E87E76"/>
    <w:rPr>
      <w:b/>
      <w:color w:val="A50021"/>
    </w:rPr>
  </w:style>
  <w:style w:type="character" w:customStyle="1" w:styleId="CodeBoldChar">
    <w:name w:val="Code Bold Char"/>
    <w:basedOn w:val="CodeChar"/>
    <w:link w:val="CodeBold"/>
    <w:rsid w:val="00E87E76"/>
    <w:rPr>
      <w:rFonts w:ascii="Consolas" w:hAnsi="Consolas"/>
      <w:b/>
      <w:color w:val="A50021"/>
      <w:sz w:val="18"/>
      <w:lang w:eastAsia="en-US"/>
    </w:rPr>
  </w:style>
  <w:style w:type="character" w:customStyle="1" w:styleId="TableNumberChar">
    <w:name w:val="Table.Number Char"/>
    <w:basedOn w:val="DefaultParagraphFont"/>
    <w:link w:val="TableNumber"/>
    <w:rsid w:val="00E87E76"/>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E87E76"/>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E87E76"/>
    <w:rPr>
      <w:b/>
      <w:color w:val="A50021"/>
    </w:rPr>
  </w:style>
  <w:style w:type="character" w:customStyle="1" w:styleId="BodyMainChar">
    <w:name w:val="Body.Main Char"/>
    <w:basedOn w:val="DefaultParagraphFont"/>
    <w:link w:val="BodyMain"/>
    <w:rsid w:val="00E87E76"/>
    <w:rPr>
      <w:rFonts w:ascii="Constantia" w:hAnsi="Constantia"/>
      <w:sz w:val="23"/>
      <w:lang w:eastAsia="en-US"/>
    </w:rPr>
  </w:style>
  <w:style w:type="paragraph" w:customStyle="1" w:styleId="FigureImage">
    <w:name w:val="Figure Image"/>
    <w:basedOn w:val="Normal"/>
    <w:next w:val="Caption"/>
    <w:qFormat/>
    <w:rsid w:val="00E87E76"/>
    <w:pPr>
      <w:keepNext/>
      <w:pBdr>
        <w:top w:val="single" w:sz="4" w:space="4" w:color="auto"/>
      </w:pBdr>
      <w:spacing w:before="240"/>
    </w:pPr>
  </w:style>
  <w:style w:type="paragraph" w:styleId="Caption">
    <w:name w:val="caption"/>
    <w:basedOn w:val="Normal"/>
    <w:next w:val="Normal"/>
    <w:autoRedefine/>
    <w:qFormat/>
    <w:rsid w:val="00E87E76"/>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E87E76"/>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E87E76"/>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E87E76"/>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E87E76"/>
    <w:rPr>
      <w:rFonts w:ascii="Rockwell" w:hAnsi="Rockwell"/>
      <w:b w:val="0"/>
      <w:sz w:val="28"/>
    </w:rPr>
  </w:style>
  <w:style w:type="paragraph" w:customStyle="1" w:styleId="ChapterFinePrint">
    <w:name w:val="Chapter.FinePrint"/>
    <w:basedOn w:val="Normal"/>
    <w:qFormat/>
    <w:rsid w:val="00E87E76"/>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customStyle="1" w:styleId="BodyDark">
    <w:name w:val="Body.Dark"/>
    <w:basedOn w:val="BodyMain"/>
    <w:autoRedefine/>
    <w:rsid w:val="00E87E76"/>
    <w:pPr>
      <w:spacing w:after="120" w:line="240" w:lineRule="auto"/>
    </w:pPr>
    <w:rPr>
      <w:b/>
      <w:sz w:val="20"/>
    </w:rPr>
  </w:style>
  <w:style w:type="paragraph" w:customStyle="1" w:styleId="ChapterBookTitleAlternate">
    <w:name w:val="Chapter.BookTitle.Alternate"/>
    <w:basedOn w:val="ChapterBookTitle"/>
    <w:qFormat/>
    <w:rsid w:val="00E87E76"/>
    <w:rPr>
      <w:color w:val="FFFFFF"/>
    </w:rPr>
  </w:style>
  <w:style w:type="paragraph" w:customStyle="1" w:styleId="BodyNumbered">
    <w:name w:val="Body.Numbered"/>
    <w:basedOn w:val="BodyMain"/>
    <w:rsid w:val="00E87E76"/>
    <w:pPr>
      <w:numPr>
        <w:numId w:val="1"/>
      </w:numPr>
      <w:spacing w:after="140"/>
    </w:pPr>
  </w:style>
  <w:style w:type="paragraph" w:customStyle="1" w:styleId="CodeMiddle">
    <w:name w:val="Code Middle"/>
    <w:basedOn w:val="CodeAbove"/>
    <w:rsid w:val="00E87E76"/>
    <w:pPr>
      <w:spacing w:after="80"/>
    </w:pPr>
  </w:style>
  <w:style w:type="paragraph" w:customStyle="1" w:styleId="BodyMarginCallout">
    <w:name w:val="Body.Margin.Callout"/>
    <w:basedOn w:val="ChapterFinePrint"/>
    <w:qFormat/>
    <w:rsid w:val="00E87E76"/>
    <w:pPr>
      <w:ind w:left="0" w:right="0"/>
    </w:pPr>
    <w:rPr>
      <w:rFonts w:ascii="Rockwell Condensed" w:hAnsi="Rockwell Condensed"/>
      <w:sz w:val="22"/>
    </w:rPr>
  </w:style>
  <w:style w:type="paragraph" w:styleId="BalloonText">
    <w:name w:val="Balloon Text"/>
    <w:basedOn w:val="Normal"/>
    <w:link w:val="BalloonTextChar"/>
    <w:rsid w:val="00596952"/>
    <w:rPr>
      <w:rFonts w:ascii="Tahoma" w:hAnsi="Tahoma" w:cs="Tahoma"/>
      <w:sz w:val="16"/>
      <w:szCs w:val="16"/>
    </w:rPr>
  </w:style>
  <w:style w:type="character" w:customStyle="1" w:styleId="BalloonTextChar">
    <w:name w:val="Balloon Text Char"/>
    <w:basedOn w:val="DefaultParagraphFont"/>
    <w:link w:val="BalloonText"/>
    <w:rsid w:val="00596952"/>
    <w:rPr>
      <w:rFonts w:ascii="Tahoma" w:hAnsi="Tahoma" w:cs="Tahoma"/>
      <w:sz w:val="16"/>
      <w:szCs w:val="16"/>
      <w:lang w:val="en-US" w:eastAsia="en-US"/>
    </w:rPr>
  </w:style>
  <w:style w:type="paragraph" w:styleId="TableofFigures">
    <w:name w:val="table of figures"/>
    <w:basedOn w:val="Normal"/>
    <w:next w:val="Normal"/>
    <w:rsid w:val="00D3547E"/>
  </w:style>
  <w:style w:type="paragraph" w:customStyle="1" w:styleId="zChapterFinePrint">
    <w:name w:val="zChapter.FinePrint"/>
    <w:basedOn w:val="Normal"/>
    <w:qFormat/>
    <w:rsid w:val="00E20DE3"/>
    <w:pPr>
      <w:ind w:left="576" w:right="576"/>
    </w:pPr>
    <w:rPr>
      <w:rFonts w:ascii="Rockwell" w:eastAsiaTheme="minorEastAsia" w:hAnsi="Rockwell" w:cstheme="minorBidi"/>
      <w:color w:val="404040"/>
      <w:sz w:val="20"/>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caption" w:semiHidden="1" w:unhideWhenUsed="1" w:qFormat="1"/>
    <w:lsdException w:name="Title" w:qFormat="1"/>
    <w:lsdException w:name="Default Paragraph Font" w:uiPriority="1"/>
    <w:lsdException w:name="Subtitle" w:qFormat="1"/>
    <w:lsdException w:name="Hyperlink" w:uiPriority="4"/>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E76"/>
    <w:rPr>
      <w:rFonts w:ascii="Corbel" w:hAnsi="Corbel"/>
      <w:sz w:val="23"/>
      <w:lang w:eastAsia="en-US"/>
    </w:rPr>
  </w:style>
  <w:style w:type="paragraph" w:styleId="Heading1">
    <w:name w:val="heading 1"/>
    <w:basedOn w:val="Normal"/>
    <w:next w:val="BodyMain"/>
    <w:link w:val="Heading1Char"/>
    <w:autoRedefine/>
    <w:qFormat/>
    <w:rsid w:val="00E87E76"/>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E87E76"/>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E87E76"/>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E87E76"/>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E87E76"/>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E87E76"/>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E87E76"/>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E87E76"/>
    <w:pPr>
      <w:keepNext/>
      <w:spacing w:before="80" w:after="60"/>
      <w:outlineLvl w:val="7"/>
    </w:pPr>
    <w:rPr>
      <w:i/>
      <w:kern w:val="28"/>
      <w:sz w:val="20"/>
    </w:rPr>
  </w:style>
  <w:style w:type="paragraph" w:styleId="Heading9">
    <w:name w:val="heading 9"/>
    <w:basedOn w:val="Normal"/>
    <w:next w:val="Normal"/>
    <w:uiPriority w:val="2"/>
    <w:rsid w:val="00E87E76"/>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E87E76"/>
    <w:pPr>
      <w:spacing w:after="280" w:line="300" w:lineRule="exact"/>
    </w:pPr>
    <w:rPr>
      <w:rFonts w:ascii="Constantia" w:hAnsi="Constantia"/>
    </w:rPr>
  </w:style>
  <w:style w:type="paragraph" w:styleId="Header">
    <w:name w:val="header"/>
    <w:basedOn w:val="Normal"/>
    <w:link w:val="HeaderChar"/>
    <w:autoRedefine/>
    <w:rsid w:val="00E87E76"/>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E87E76"/>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E87E76"/>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E87E76"/>
    <w:pPr>
      <w:spacing w:before="120" w:line="260" w:lineRule="exact"/>
    </w:pPr>
    <w:rPr>
      <w:rFonts w:ascii="Franklin Gothic Book" w:hAnsi="Franklin Gothic Book"/>
      <w:sz w:val="20"/>
    </w:rPr>
  </w:style>
  <w:style w:type="character" w:customStyle="1" w:styleId="inline">
    <w:name w:val="inline"/>
    <w:basedOn w:val="DefaultParagraphFont"/>
    <w:rsid w:val="00E87E76"/>
    <w:rPr>
      <w:rFonts w:ascii="Franklin Gothic Medium" w:hAnsi="Franklin Gothic Medium"/>
      <w:sz w:val="20"/>
    </w:rPr>
  </w:style>
  <w:style w:type="paragraph" w:customStyle="1" w:styleId="TableNumber">
    <w:name w:val="Table.Number"/>
    <w:basedOn w:val="Normal"/>
    <w:link w:val="TableNumberChar"/>
    <w:autoRedefine/>
    <w:rsid w:val="00E87E76"/>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E87E76"/>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E87E76"/>
    <w:rPr>
      <w:rFonts w:ascii="Constantia" w:hAnsi="Constantia"/>
      <w:b/>
      <w:color w:val="404040"/>
      <w:sz w:val="36"/>
    </w:rPr>
  </w:style>
  <w:style w:type="paragraph" w:customStyle="1" w:styleId="Note">
    <w:name w:val="Note"/>
    <w:basedOn w:val="BodyMain"/>
    <w:next w:val="BodyMain"/>
    <w:rsid w:val="00E87E76"/>
    <w:rPr>
      <w:i/>
    </w:rPr>
  </w:style>
  <w:style w:type="character" w:customStyle="1" w:styleId="NoteLeadIn">
    <w:name w:val="Note.LeadIn"/>
    <w:basedOn w:val="inline"/>
    <w:rsid w:val="00E87E76"/>
    <w:rPr>
      <w:rFonts w:ascii="Franklin Gothic Medium" w:hAnsi="Franklin Gothic Medium"/>
      <w:sz w:val="20"/>
    </w:rPr>
  </w:style>
  <w:style w:type="paragraph" w:customStyle="1" w:styleId="ChapterSubtitle">
    <w:name w:val="Chapter.Subtitle"/>
    <w:basedOn w:val="BodyDark"/>
    <w:next w:val="Normal"/>
    <w:autoRedefine/>
    <w:rsid w:val="00E87E76"/>
    <w:pPr>
      <w:spacing w:before="120"/>
    </w:pPr>
    <w:rPr>
      <w:rFonts w:ascii="Rockwell Condensed" w:hAnsi="Rockwell Condensed"/>
      <w:b w:val="0"/>
      <w:sz w:val="28"/>
    </w:rPr>
  </w:style>
  <w:style w:type="paragraph" w:customStyle="1" w:styleId="BodyBullets">
    <w:name w:val="Body.Bullets"/>
    <w:basedOn w:val="BodyMain"/>
    <w:rsid w:val="00E87E76"/>
    <w:pPr>
      <w:numPr>
        <w:numId w:val="4"/>
      </w:numPr>
      <w:spacing w:after="140"/>
    </w:pPr>
  </w:style>
  <w:style w:type="paragraph" w:customStyle="1" w:styleId="ChapterEyeBrow">
    <w:name w:val="Chapter.EyeBrow"/>
    <w:basedOn w:val="Normal"/>
    <w:next w:val="Heading1"/>
    <w:autoRedefine/>
    <w:rsid w:val="00E87E76"/>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E87E76"/>
    <w:pPr>
      <w:spacing w:before="140"/>
    </w:pPr>
  </w:style>
  <w:style w:type="paragraph" w:customStyle="1" w:styleId="TableStepHead">
    <w:name w:val="Table.StepHead"/>
    <w:basedOn w:val="TableHeading"/>
    <w:autoRedefine/>
    <w:rsid w:val="00E87E76"/>
    <w:rPr>
      <w:rFonts w:ascii="Franklin Gothic Medium" w:hAnsi="Franklin Gothic Medium"/>
      <w:b w:val="0"/>
      <w:color w:val="FFCC06"/>
    </w:rPr>
  </w:style>
  <w:style w:type="paragraph" w:customStyle="1" w:styleId="CodeAbove">
    <w:name w:val="Code Above"/>
    <w:basedOn w:val="Code"/>
    <w:rsid w:val="00E87E76"/>
    <w:pPr>
      <w:spacing w:before="120"/>
    </w:pPr>
  </w:style>
  <w:style w:type="paragraph" w:customStyle="1" w:styleId="CodeLast">
    <w:name w:val="Code Last"/>
    <w:basedOn w:val="Code"/>
    <w:link w:val="CodeLastChar"/>
    <w:rsid w:val="00E87E76"/>
    <w:pPr>
      <w:spacing w:after="80"/>
    </w:pPr>
  </w:style>
  <w:style w:type="paragraph" w:customStyle="1" w:styleId="TableComment">
    <w:name w:val="Table.Comment"/>
    <w:basedOn w:val="TableText"/>
    <w:autoRedefine/>
    <w:rsid w:val="00E87E76"/>
    <w:pPr>
      <w:spacing w:before="80" w:after="120" w:line="240" w:lineRule="exact"/>
    </w:pPr>
    <w:rPr>
      <w:i/>
    </w:rPr>
  </w:style>
  <w:style w:type="character" w:customStyle="1" w:styleId="CodeChar">
    <w:name w:val="Code Char"/>
    <w:basedOn w:val="DefaultParagraphFont"/>
    <w:link w:val="Code"/>
    <w:rsid w:val="00E87E76"/>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E87E76"/>
    <w:rPr>
      <w:b/>
      <w:color w:val="A50021"/>
    </w:rPr>
  </w:style>
  <w:style w:type="character" w:customStyle="1" w:styleId="CodeBoldChar">
    <w:name w:val="Code Bold Char"/>
    <w:basedOn w:val="CodeChar"/>
    <w:link w:val="CodeBold"/>
    <w:rsid w:val="00E87E76"/>
    <w:rPr>
      <w:rFonts w:ascii="Consolas" w:hAnsi="Consolas"/>
      <w:b/>
      <w:color w:val="A50021"/>
      <w:sz w:val="18"/>
      <w:lang w:eastAsia="en-US"/>
    </w:rPr>
  </w:style>
  <w:style w:type="character" w:customStyle="1" w:styleId="TableNumberChar">
    <w:name w:val="Table.Number Char"/>
    <w:basedOn w:val="DefaultParagraphFont"/>
    <w:link w:val="TableNumber"/>
    <w:rsid w:val="00E87E76"/>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E87E76"/>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E87E76"/>
    <w:rPr>
      <w:b/>
      <w:color w:val="A50021"/>
    </w:rPr>
  </w:style>
  <w:style w:type="character" w:customStyle="1" w:styleId="BodyMainChar">
    <w:name w:val="Body.Main Char"/>
    <w:basedOn w:val="DefaultParagraphFont"/>
    <w:link w:val="BodyMain"/>
    <w:rsid w:val="00E87E76"/>
    <w:rPr>
      <w:rFonts w:ascii="Constantia" w:hAnsi="Constantia"/>
      <w:sz w:val="23"/>
      <w:lang w:eastAsia="en-US"/>
    </w:rPr>
  </w:style>
  <w:style w:type="paragraph" w:customStyle="1" w:styleId="FigureImage">
    <w:name w:val="Figure Image"/>
    <w:basedOn w:val="Normal"/>
    <w:next w:val="Caption"/>
    <w:qFormat/>
    <w:rsid w:val="00E87E76"/>
    <w:pPr>
      <w:keepNext/>
      <w:pBdr>
        <w:top w:val="single" w:sz="4" w:space="4" w:color="auto"/>
      </w:pBdr>
      <w:spacing w:before="240"/>
    </w:pPr>
  </w:style>
  <w:style w:type="paragraph" w:styleId="Caption">
    <w:name w:val="caption"/>
    <w:basedOn w:val="Normal"/>
    <w:next w:val="Normal"/>
    <w:autoRedefine/>
    <w:qFormat/>
    <w:rsid w:val="00E87E76"/>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E87E76"/>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E87E76"/>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E87E76"/>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E87E76"/>
    <w:rPr>
      <w:rFonts w:ascii="Rockwell" w:hAnsi="Rockwell"/>
      <w:b w:val="0"/>
      <w:sz w:val="28"/>
    </w:rPr>
  </w:style>
  <w:style w:type="paragraph" w:customStyle="1" w:styleId="ChapterFinePrint">
    <w:name w:val="Chapter.FinePrint"/>
    <w:basedOn w:val="Normal"/>
    <w:qFormat/>
    <w:rsid w:val="00E87E76"/>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customStyle="1" w:styleId="BodyDark">
    <w:name w:val="Body.Dark"/>
    <w:basedOn w:val="BodyMain"/>
    <w:autoRedefine/>
    <w:rsid w:val="00E87E76"/>
    <w:pPr>
      <w:spacing w:after="120" w:line="240" w:lineRule="auto"/>
    </w:pPr>
    <w:rPr>
      <w:b/>
      <w:sz w:val="20"/>
    </w:rPr>
  </w:style>
  <w:style w:type="paragraph" w:customStyle="1" w:styleId="ChapterBookTitleAlternate">
    <w:name w:val="Chapter.BookTitle.Alternate"/>
    <w:basedOn w:val="ChapterBookTitle"/>
    <w:qFormat/>
    <w:rsid w:val="00E87E76"/>
    <w:rPr>
      <w:color w:val="FFFFFF"/>
    </w:rPr>
  </w:style>
  <w:style w:type="paragraph" w:customStyle="1" w:styleId="BodyNumbered">
    <w:name w:val="Body.Numbered"/>
    <w:basedOn w:val="BodyMain"/>
    <w:rsid w:val="00E87E76"/>
    <w:pPr>
      <w:numPr>
        <w:numId w:val="1"/>
      </w:numPr>
      <w:spacing w:after="140"/>
    </w:pPr>
  </w:style>
  <w:style w:type="paragraph" w:customStyle="1" w:styleId="CodeMiddle">
    <w:name w:val="Code Middle"/>
    <w:basedOn w:val="CodeAbove"/>
    <w:rsid w:val="00E87E76"/>
    <w:pPr>
      <w:spacing w:after="80"/>
    </w:pPr>
  </w:style>
  <w:style w:type="paragraph" w:customStyle="1" w:styleId="BodyMarginCallout">
    <w:name w:val="Body.Margin.Callout"/>
    <w:basedOn w:val="ChapterFinePrint"/>
    <w:qFormat/>
    <w:rsid w:val="00E87E76"/>
    <w:pPr>
      <w:ind w:left="0" w:right="0"/>
    </w:pPr>
    <w:rPr>
      <w:rFonts w:ascii="Rockwell Condensed" w:hAnsi="Rockwell Condensed"/>
      <w:sz w:val="22"/>
    </w:rPr>
  </w:style>
  <w:style w:type="paragraph" w:styleId="BalloonText">
    <w:name w:val="Balloon Text"/>
    <w:basedOn w:val="Normal"/>
    <w:link w:val="BalloonTextChar"/>
    <w:rsid w:val="00596952"/>
    <w:rPr>
      <w:rFonts w:ascii="Tahoma" w:hAnsi="Tahoma" w:cs="Tahoma"/>
      <w:sz w:val="16"/>
      <w:szCs w:val="16"/>
    </w:rPr>
  </w:style>
  <w:style w:type="character" w:customStyle="1" w:styleId="BalloonTextChar">
    <w:name w:val="Balloon Text Char"/>
    <w:basedOn w:val="DefaultParagraphFont"/>
    <w:link w:val="BalloonText"/>
    <w:rsid w:val="00596952"/>
    <w:rPr>
      <w:rFonts w:ascii="Tahoma" w:hAnsi="Tahoma" w:cs="Tahoma"/>
      <w:sz w:val="16"/>
      <w:szCs w:val="16"/>
      <w:lang w:val="en-US" w:eastAsia="en-US"/>
    </w:rPr>
  </w:style>
  <w:style w:type="paragraph" w:styleId="TableofFigures">
    <w:name w:val="table of figures"/>
    <w:basedOn w:val="Normal"/>
    <w:next w:val="Normal"/>
    <w:rsid w:val="00D3547E"/>
  </w:style>
  <w:style w:type="paragraph" w:customStyle="1" w:styleId="zChapterFinePrint">
    <w:name w:val="zChapter.FinePrint"/>
    <w:basedOn w:val="Normal"/>
    <w:qFormat/>
    <w:rsid w:val="00E20DE3"/>
    <w:pPr>
      <w:ind w:left="576" w:right="576"/>
    </w:pPr>
    <w:rPr>
      <w:rFonts w:ascii="Rockwell" w:eastAsiaTheme="minorEastAsia" w:hAnsi="Rockwell" w:cstheme="minorBidi"/>
      <w:color w:val="40404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1159">
      <w:bodyDiv w:val="1"/>
      <w:marLeft w:val="0"/>
      <w:marRight w:val="0"/>
      <w:marTop w:val="0"/>
      <w:marBottom w:val="0"/>
      <w:divBdr>
        <w:top w:val="none" w:sz="0" w:space="0" w:color="auto"/>
        <w:left w:val="none" w:sz="0" w:space="0" w:color="auto"/>
        <w:bottom w:val="none" w:sz="0" w:space="0" w:color="auto"/>
        <w:right w:val="none" w:sz="0" w:space="0" w:color="auto"/>
      </w:divBdr>
    </w:div>
    <w:div w:id="379941717">
      <w:bodyDiv w:val="1"/>
      <w:marLeft w:val="0"/>
      <w:marRight w:val="0"/>
      <w:marTop w:val="0"/>
      <w:marBottom w:val="0"/>
      <w:divBdr>
        <w:top w:val="none" w:sz="0" w:space="0" w:color="auto"/>
        <w:left w:val="none" w:sz="0" w:space="0" w:color="auto"/>
        <w:bottom w:val="none" w:sz="0" w:space="0" w:color="auto"/>
        <w:right w:val="none" w:sz="0" w:space="0" w:color="auto"/>
      </w:divBdr>
    </w:div>
    <w:div w:id="560870108">
      <w:bodyDiv w:val="1"/>
      <w:marLeft w:val="0"/>
      <w:marRight w:val="0"/>
      <w:marTop w:val="0"/>
      <w:marBottom w:val="0"/>
      <w:divBdr>
        <w:top w:val="none" w:sz="0" w:space="0" w:color="auto"/>
        <w:left w:val="none" w:sz="0" w:space="0" w:color="auto"/>
        <w:bottom w:val="none" w:sz="0" w:space="0" w:color="auto"/>
        <w:right w:val="none" w:sz="0" w:space="0" w:color="auto"/>
      </w:divBdr>
    </w:div>
    <w:div w:id="972519803">
      <w:bodyDiv w:val="1"/>
      <w:marLeft w:val="0"/>
      <w:marRight w:val="0"/>
      <w:marTop w:val="0"/>
      <w:marBottom w:val="0"/>
      <w:divBdr>
        <w:top w:val="none" w:sz="0" w:space="0" w:color="auto"/>
        <w:left w:val="none" w:sz="0" w:space="0" w:color="auto"/>
        <w:bottom w:val="none" w:sz="0" w:space="0" w:color="auto"/>
        <w:right w:val="none" w:sz="0" w:space="0" w:color="auto"/>
      </w:divBdr>
    </w:div>
    <w:div w:id="1177161134">
      <w:bodyDiv w:val="1"/>
      <w:marLeft w:val="0"/>
      <w:marRight w:val="0"/>
      <w:marTop w:val="0"/>
      <w:marBottom w:val="0"/>
      <w:divBdr>
        <w:top w:val="none" w:sz="0" w:space="0" w:color="auto"/>
        <w:left w:val="none" w:sz="0" w:space="0" w:color="auto"/>
        <w:bottom w:val="none" w:sz="0" w:space="0" w:color="auto"/>
        <w:right w:val="none" w:sz="0" w:space="0" w:color="auto"/>
      </w:divBdr>
    </w:div>
    <w:div w:id="1185634120">
      <w:bodyDiv w:val="1"/>
      <w:marLeft w:val="0"/>
      <w:marRight w:val="0"/>
      <w:marTop w:val="0"/>
      <w:marBottom w:val="0"/>
      <w:divBdr>
        <w:top w:val="none" w:sz="0" w:space="0" w:color="auto"/>
        <w:left w:val="none" w:sz="0" w:space="0" w:color="auto"/>
        <w:bottom w:val="none" w:sz="0" w:space="0" w:color="auto"/>
        <w:right w:val="none" w:sz="0" w:space="0" w:color="auto"/>
      </w:divBdr>
    </w:div>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 w:id="1590499926">
      <w:bodyDiv w:val="1"/>
      <w:marLeft w:val="0"/>
      <w:marRight w:val="0"/>
      <w:marTop w:val="0"/>
      <w:marBottom w:val="0"/>
      <w:divBdr>
        <w:top w:val="none" w:sz="0" w:space="0" w:color="auto"/>
        <w:left w:val="none" w:sz="0" w:space="0" w:color="auto"/>
        <w:bottom w:val="none" w:sz="0" w:space="0" w:color="auto"/>
        <w:right w:val="none" w:sz="0" w:space="0" w:color="auto"/>
      </w:divBdr>
    </w:div>
    <w:div w:id="191859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teaching%20material\lab%20manual\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auto"/>
    <w:pitch w:val="variable"/>
    <w:sig w:usb0="00000003" w:usb1="00000000" w:usb2="00000000" w:usb3="00000000" w:csb0="00000001" w:csb1="00000000"/>
  </w:font>
  <w:font w:name="Franklin Gothic Demi">
    <w:altName w:val="Arial Narrow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Lucida Grande"/>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Rockwell Condensed">
    <w:altName w:val="Helvetica Neue Bold Condense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E0D2D"/>
    <w:rsid w:val="00016E54"/>
    <w:rsid w:val="0007195B"/>
    <w:rsid w:val="00117E4B"/>
    <w:rsid w:val="00160741"/>
    <w:rsid w:val="001926BE"/>
    <w:rsid w:val="002A7119"/>
    <w:rsid w:val="002F16D3"/>
    <w:rsid w:val="002F1AC1"/>
    <w:rsid w:val="003136FC"/>
    <w:rsid w:val="003961CC"/>
    <w:rsid w:val="003D064E"/>
    <w:rsid w:val="003E0D2D"/>
    <w:rsid w:val="00407BA9"/>
    <w:rsid w:val="00424507"/>
    <w:rsid w:val="0049321D"/>
    <w:rsid w:val="00510453"/>
    <w:rsid w:val="00575A5A"/>
    <w:rsid w:val="005A6A35"/>
    <w:rsid w:val="006122E7"/>
    <w:rsid w:val="006D2423"/>
    <w:rsid w:val="00760862"/>
    <w:rsid w:val="007A0FA1"/>
    <w:rsid w:val="007A6C16"/>
    <w:rsid w:val="008155FD"/>
    <w:rsid w:val="00837240"/>
    <w:rsid w:val="00855788"/>
    <w:rsid w:val="00882961"/>
    <w:rsid w:val="00914C92"/>
    <w:rsid w:val="009B3A41"/>
    <w:rsid w:val="00A3080F"/>
    <w:rsid w:val="00AD328A"/>
    <w:rsid w:val="00B40DEB"/>
    <w:rsid w:val="00BD3386"/>
    <w:rsid w:val="00CA02FE"/>
    <w:rsid w:val="00D206F0"/>
    <w:rsid w:val="00D429F0"/>
    <w:rsid w:val="00DE7ACF"/>
    <w:rsid w:val="00DF4C4D"/>
    <w:rsid w:val="00E00948"/>
    <w:rsid w:val="00E12A86"/>
    <w:rsid w:val="00E43B81"/>
    <w:rsid w:val="00E70240"/>
    <w:rsid w:val="00F5521B"/>
    <w:rsid w:val="00F95B91"/>
    <w:rsid w:val="00FA4E3F"/>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FD31F3-325A-3448-8F05-37542B2DE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\CompSci\Research\web development textbook\teaching material\lab manual\TextBook-LabManualTemplate.dotx</Template>
  <TotalTime>505</TotalTime>
  <Pages>18</Pages>
  <Words>3706</Words>
  <Characters>21129</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Lab 11: Working With Databases</vt:lpstr>
    </vt:vector>
  </TitlesOfParts>
  <Company>consultant</Company>
  <LinksUpToDate>false</LinksUpToDate>
  <CharactersWithSpaces>24786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14: Working With Databases</dc:title>
  <dc:subject>COMP1511</dc:subject>
  <dc:creator>Randy Connolly</dc:creator>
  <cp:lastModifiedBy>Randy</cp:lastModifiedBy>
  <cp:revision>15</cp:revision>
  <cp:lastPrinted>2017-02-28T13:06:00Z</cp:lastPrinted>
  <dcterms:created xsi:type="dcterms:W3CDTF">2017-02-28T09:56:00Z</dcterms:created>
  <dcterms:modified xsi:type="dcterms:W3CDTF">2017-03-02T20:51:00Z</dcterms:modified>
</cp:coreProperties>
</file>